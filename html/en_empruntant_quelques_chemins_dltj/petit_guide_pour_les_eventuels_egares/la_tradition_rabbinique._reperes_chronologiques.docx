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0E0" w:rsidRDefault="00BB50E0" w:rsidP="00163D16">
      <w:pPr>
        <w:spacing w:line="264" w:lineRule="auto"/>
        <w:rPr>
          <w:rFonts w:ascii="Arial" w:hAnsi="Arial" w:cs="Arial"/>
          <w:sz w:val="20"/>
          <w:szCs w:val="20"/>
          <w:lang w:val="fr-FR"/>
        </w:rPr>
      </w:pPr>
      <w:bookmarkStart w:id="0" w:name="_GoBack"/>
      <w:bookmarkEnd w:id="0"/>
    </w:p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8"/>
      </w:tblGrid>
      <w:tr w:rsidR="00582516" w:rsidTr="00582516">
        <w:trPr>
          <w:jc w:val="center"/>
        </w:trPr>
        <w:tc>
          <w:tcPr>
            <w:tcW w:w="6378" w:type="dxa"/>
          </w:tcPr>
          <w:p w:rsidR="00582516" w:rsidRPr="00831376" w:rsidRDefault="00582516" w:rsidP="00582516">
            <w:pPr>
              <w:spacing w:before="60" w:line="264" w:lineRule="auto"/>
              <w:jc w:val="center"/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</w:pP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>La</w:t>
            </w:r>
            <w:r w:rsidR="00831376"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</w:t>
            </w: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tradition </w:t>
            </w:r>
            <w:r w:rsidR="00831376"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</w:t>
            </w: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>rabbinique</w:t>
            </w:r>
          </w:p>
          <w:p w:rsidR="00582516" w:rsidRPr="00582516" w:rsidRDefault="00582516" w:rsidP="00582516">
            <w:pPr>
              <w:spacing w:after="60" w:line="264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Repères </w:t>
            </w:r>
            <w:r w:rsidR="00831376"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</w:t>
            </w: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>chronologiques</w:t>
            </w:r>
          </w:p>
        </w:tc>
      </w:tr>
    </w:tbl>
    <w:p w:rsidR="00582516" w:rsidRDefault="00582516" w:rsidP="00163D16">
      <w:pPr>
        <w:spacing w:line="264" w:lineRule="auto"/>
        <w:rPr>
          <w:rFonts w:ascii="Arial" w:hAnsi="Arial" w:cs="Arial"/>
          <w:sz w:val="20"/>
          <w:szCs w:val="20"/>
          <w:lang w:val="fr-FR"/>
        </w:rPr>
      </w:pPr>
    </w:p>
    <w:p w:rsidR="00960AC6" w:rsidRDefault="00960AC6" w:rsidP="00BB50E0">
      <w:pPr>
        <w:spacing w:after="120"/>
        <w:rPr>
          <w:lang w:val="fr-FR"/>
        </w:rPr>
      </w:pPr>
      <w:r w:rsidRPr="0066634C">
        <w:rPr>
          <w:rFonts w:ascii="Comic Sans MS" w:hAnsi="Comic Sans MS"/>
          <w:b/>
          <w:bCs/>
          <w:u w:val="single"/>
          <w:lang w:val="fr-FR"/>
        </w:rPr>
        <w:t>Repères chronologiques</w:t>
      </w:r>
      <w:r w:rsidRPr="0066634C">
        <w:rPr>
          <w:rFonts w:ascii="Comic Sans MS" w:hAnsi="Comic Sans MS"/>
          <w:lang w:val="fr-FR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6"/>
        <w:gridCol w:w="726"/>
        <w:gridCol w:w="713"/>
        <w:gridCol w:w="2943"/>
        <w:gridCol w:w="139"/>
        <w:gridCol w:w="4962"/>
        <w:gridCol w:w="1417"/>
        <w:gridCol w:w="4330"/>
      </w:tblGrid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145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0AC6" w:rsidRPr="00960AC6" w:rsidRDefault="00960AC6" w:rsidP="0066634C">
            <w:pPr>
              <w:spacing w:line="264" w:lineRule="auto"/>
              <w:jc w:val="both"/>
              <w:rPr>
                <w:sz w:val="20"/>
                <w:szCs w:val="20"/>
                <w:lang w:val="fr-FR"/>
              </w:rPr>
            </w:pPr>
            <w:r w:rsidRPr="00960AC6">
              <w:rPr>
                <w:rFonts w:ascii="Arial" w:hAnsi="Arial" w:cs="Arial"/>
                <w:sz w:val="20"/>
                <w:szCs w:val="20"/>
                <w:lang w:val="fr-FR"/>
              </w:rPr>
              <w:t xml:space="preserve">- les </w:t>
            </w:r>
            <w:r w:rsidRPr="004B4D30">
              <w:rPr>
                <w:rFonts w:ascii="Comic Sans MS" w:hAnsi="Comic Sans MS" w:cs="Arial"/>
                <w:b/>
                <w:bCs/>
                <w:caps/>
                <w:sz w:val="20"/>
                <w:szCs w:val="20"/>
                <w:lang w:val="fr-FR"/>
              </w:rPr>
              <w:t>Targum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vertAlign w:val="superscript"/>
                <w:lang w:val="fr-FR"/>
              </w:rPr>
              <w:t>im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lang w:val="fr-FR"/>
              </w:rPr>
              <w:t xml:space="preserve"> anciens</w:t>
            </w:r>
            <w:r w:rsidRPr="00960AC6">
              <w:rPr>
                <w:sz w:val="20"/>
                <w:szCs w:val="20"/>
                <w:lang w:val="fr-FR"/>
              </w:rPr>
              <w:t xml:space="preserve"> : traductions araméennes orales de la Bible utilisées dans les synagogues ; écriture + ou - fixée vers les 3°- 4° siècles.</w:t>
            </w:r>
          </w:p>
          <w:p w:rsidR="00960AC6" w:rsidRPr="00960AC6" w:rsidRDefault="00960AC6" w:rsidP="00CA3B15">
            <w:pPr>
              <w:spacing w:line="264" w:lineRule="auto"/>
              <w:ind w:left="608"/>
              <w:jc w:val="both"/>
              <w:rPr>
                <w:spacing w:val="-4"/>
                <w:sz w:val="20"/>
                <w:szCs w:val="20"/>
                <w:lang w:val="fr-FR"/>
              </w:rPr>
            </w:pPr>
            <w:r w:rsidRPr="00960AC6">
              <w:rPr>
                <w:spacing w:val="-4"/>
                <w:sz w:val="20"/>
                <w:szCs w:val="20"/>
                <w:lang w:val="fr-FR"/>
              </w:rPr>
              <w:t xml:space="preserve">- Targum </w:t>
            </w:r>
            <w:r w:rsidRPr="00960AC6">
              <w:rPr>
                <w:b/>
                <w:bCs/>
                <w:spacing w:val="-4"/>
                <w:sz w:val="20"/>
                <w:szCs w:val="20"/>
                <w:lang w:val="fr-FR"/>
              </w:rPr>
              <w:t>Onqelo</w:t>
            </w:r>
            <w:r w:rsidR="00CA3B15" w:rsidRPr="00CA3B15">
              <w:rPr>
                <w:rFonts w:ascii="TIMES NRBIS" w:hAnsi="TIMES NRBIS"/>
                <w:b/>
                <w:bCs/>
                <w:spacing w:val="-4"/>
                <w:sz w:val="20"/>
                <w:szCs w:val="20"/>
                <w:lang w:val="fr-FR"/>
              </w:rPr>
              <w:t>ª</w:t>
            </w:r>
            <w:r w:rsidRPr="00960AC6">
              <w:rPr>
                <w:b/>
                <w:bCs/>
                <w:spacing w:val="-4"/>
                <w:sz w:val="20"/>
                <w:szCs w:val="20"/>
                <w:lang w:val="fr-FR"/>
              </w:rPr>
              <w:t>s</w:t>
            </w:r>
            <w:r w:rsidRPr="00960AC6">
              <w:rPr>
                <w:spacing w:val="-4"/>
                <w:sz w:val="20"/>
                <w:szCs w:val="20"/>
                <w:lang w:val="fr-FR"/>
              </w:rPr>
              <w:t xml:space="preserve"> (dit "</w:t>
            </w:r>
            <w:r w:rsidRPr="00960AC6">
              <w:rPr>
                <w:i/>
                <w:iCs/>
                <w:spacing w:val="-4"/>
                <w:sz w:val="20"/>
                <w:szCs w:val="20"/>
                <w:lang w:val="fr-FR"/>
              </w:rPr>
              <w:t>notre Targum</w:t>
            </w:r>
            <w:r w:rsidR="004B4D30">
              <w:rPr>
                <w:spacing w:val="-4"/>
                <w:sz w:val="20"/>
                <w:szCs w:val="20"/>
                <w:lang w:val="fr-FR"/>
              </w:rPr>
              <w:t>", 2° siècle ?)</w:t>
            </w:r>
          </w:p>
          <w:p w:rsidR="0066634C" w:rsidRDefault="00960AC6" w:rsidP="0066634C">
            <w:pPr>
              <w:spacing w:line="264" w:lineRule="auto"/>
              <w:ind w:left="608"/>
              <w:jc w:val="both"/>
              <w:rPr>
                <w:spacing w:val="-4"/>
                <w:sz w:val="20"/>
                <w:szCs w:val="20"/>
                <w:lang w:val="fr-FR"/>
              </w:rPr>
            </w:pPr>
            <w:r w:rsidRPr="00960AC6">
              <w:rPr>
                <w:spacing w:val="-4"/>
                <w:sz w:val="20"/>
                <w:szCs w:val="20"/>
                <w:lang w:val="fr-FR"/>
              </w:rPr>
              <w:t xml:space="preserve">- Targum </w:t>
            </w:r>
            <w:r w:rsidRPr="0066634C">
              <w:rPr>
                <w:b/>
                <w:bCs/>
                <w:spacing w:val="-4"/>
                <w:sz w:val="20"/>
                <w:szCs w:val="20"/>
                <w:lang w:val="fr-FR"/>
              </w:rPr>
              <w:t>Jonathan</w:t>
            </w:r>
            <w:r w:rsidRPr="00960AC6">
              <w:rPr>
                <w:spacing w:val="-4"/>
                <w:sz w:val="20"/>
                <w:szCs w:val="20"/>
                <w:lang w:val="fr-FR"/>
              </w:rPr>
              <w:t xml:space="preserve"> </w:t>
            </w:r>
          </w:p>
          <w:p w:rsidR="0066634C" w:rsidRDefault="0066634C" w:rsidP="0066634C">
            <w:pPr>
              <w:spacing w:line="264" w:lineRule="auto"/>
              <w:ind w:left="608"/>
              <w:jc w:val="both"/>
              <w:rPr>
                <w:spacing w:val="-4"/>
                <w:sz w:val="20"/>
                <w:szCs w:val="20"/>
                <w:lang w:val="fr-FR"/>
              </w:rPr>
            </w:pPr>
            <w:r>
              <w:rPr>
                <w:spacing w:val="-4"/>
                <w:sz w:val="20"/>
                <w:szCs w:val="20"/>
                <w:lang w:val="fr-FR"/>
              </w:rPr>
              <w:t xml:space="preserve">- 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>"</w:t>
            </w:r>
            <w:r w:rsidR="00960AC6" w:rsidRPr="0066634C">
              <w:rPr>
                <w:b/>
                <w:bCs/>
                <w:spacing w:val="-4"/>
                <w:sz w:val="20"/>
                <w:szCs w:val="20"/>
                <w:lang w:val="fr-FR"/>
              </w:rPr>
              <w:t>Keter Jonathan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>" (ver</w:t>
            </w:r>
            <w:r w:rsidR="004B4D30">
              <w:rPr>
                <w:spacing w:val="-4"/>
                <w:sz w:val="20"/>
                <w:szCs w:val="20"/>
                <w:lang w:val="fr-FR"/>
              </w:rPr>
              <w:t>sion hébraïque du même Targum)</w:t>
            </w:r>
            <w:r w:rsidR="004B4D30">
              <w:rPr>
                <w:spacing w:val="-4"/>
                <w:sz w:val="20"/>
                <w:szCs w:val="20"/>
                <w:lang w:val="fr-FR"/>
              </w:rPr>
              <w:tab/>
            </w:r>
          </w:p>
          <w:p w:rsidR="00960AC6" w:rsidRPr="00960AC6" w:rsidRDefault="0066634C" w:rsidP="0066634C">
            <w:pPr>
              <w:spacing w:after="60" w:line="264" w:lineRule="auto"/>
              <w:ind w:left="607"/>
              <w:jc w:val="both"/>
              <w:rPr>
                <w:spacing w:val="-4"/>
                <w:sz w:val="20"/>
                <w:szCs w:val="20"/>
                <w:lang w:val="fr-FR"/>
              </w:rPr>
            </w:pPr>
            <w:r>
              <w:rPr>
                <w:spacing w:val="-4"/>
                <w:sz w:val="20"/>
                <w:szCs w:val="20"/>
                <w:lang w:val="fr-FR"/>
              </w:rPr>
              <w:t xml:space="preserve">- 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 xml:space="preserve">Targum </w:t>
            </w:r>
            <w:r w:rsidR="00960AC6" w:rsidRPr="0066634C">
              <w:rPr>
                <w:b/>
                <w:bCs/>
                <w:spacing w:val="-4"/>
                <w:sz w:val="20"/>
                <w:szCs w:val="20"/>
                <w:lang w:val="fr-FR"/>
              </w:rPr>
              <w:t>Yerushalmi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>.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365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88416A" w:rsidRPr="0088416A" w:rsidRDefault="0088416A" w:rsidP="0066634C">
            <w:pPr>
              <w:spacing w:before="20" w:after="20" w:line="264" w:lineRule="auto"/>
              <w:ind w:left="567" w:hanging="567"/>
              <w:jc w:val="both"/>
              <w:rPr>
                <w:b/>
                <w:bCs/>
                <w:sz w:val="16"/>
                <w:szCs w:val="16"/>
                <w:lang w:val="fr-FR"/>
              </w:rPr>
            </w:pPr>
          </w:p>
        </w:tc>
        <w:tc>
          <w:tcPr>
            <w:tcW w:w="10848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8416A" w:rsidRPr="0088416A" w:rsidRDefault="0088416A" w:rsidP="0066634C">
            <w:pPr>
              <w:spacing w:before="40" w:line="264" w:lineRule="auto"/>
              <w:ind w:left="680" w:hanging="567"/>
              <w:rPr>
                <w:noProof/>
                <w:sz w:val="16"/>
                <w:szCs w:val="16"/>
                <w:lang w:eastAsia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Pr="001F5C23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3795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nil"/>
            </w:tcBorders>
          </w:tcPr>
          <w:p w:rsidR="00960AC6" w:rsidRPr="00960AC6" w:rsidRDefault="00960AC6" w:rsidP="0066634C">
            <w:pPr>
              <w:spacing w:before="20" w:after="20" w:line="264" w:lineRule="auto"/>
              <w:ind w:left="567" w:hanging="567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b/>
                <w:bCs/>
                <w:sz w:val="20"/>
                <w:szCs w:val="20"/>
                <w:lang w:val="fr-FR"/>
              </w:rPr>
              <w:t xml:space="preserve">- </w:t>
            </w:r>
            <w:r w:rsidRPr="00960AC6">
              <w:rPr>
                <w:rFonts w:ascii="Arial" w:hAnsi="Arial" w:cs="Arial"/>
                <w:sz w:val="20"/>
                <w:szCs w:val="20"/>
                <w:lang w:val="fr-FR"/>
              </w:rPr>
              <w:t xml:space="preserve">le </w:t>
            </w:r>
            <w:r w:rsidRPr="004B4D30">
              <w:rPr>
                <w:rFonts w:ascii="Comic Sans MS" w:hAnsi="Comic Sans MS" w:cs="Arial"/>
                <w:b/>
                <w:bCs/>
                <w:caps/>
                <w:sz w:val="20"/>
                <w:szCs w:val="20"/>
                <w:lang w:val="fr-FR"/>
              </w:rPr>
              <w:t>Talmud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lang w:val="fr-FR"/>
              </w:rPr>
              <w:t xml:space="preserve"> Babli</w:t>
            </w:r>
            <w:r w:rsidRPr="00960AC6">
              <w:rPr>
                <w:sz w:val="20"/>
                <w:szCs w:val="20"/>
                <w:lang w:val="fr-FR"/>
              </w:rPr>
              <w:t xml:space="preserve"> (de Babylone)</w:t>
            </w:r>
          </w:p>
        </w:tc>
        <w:tc>
          <w:tcPr>
            <w:tcW w:w="10709" w:type="dxa"/>
            <w:gridSpan w:val="3"/>
            <w:vMerge w:val="restart"/>
            <w:tcBorders>
              <w:top w:val="single" w:sz="4" w:space="0" w:color="auto"/>
              <w:left w:val="nil"/>
              <w:bottom w:val="dashed" w:sz="4" w:space="0" w:color="auto"/>
            </w:tcBorders>
            <w:vAlign w:val="center"/>
          </w:tcPr>
          <w:p w:rsidR="00960AC6" w:rsidRPr="00960AC6" w:rsidRDefault="008B1715" w:rsidP="004B4D30">
            <w:pPr>
              <w:spacing w:before="60" w:line="264" w:lineRule="auto"/>
              <w:ind w:left="680" w:hanging="567"/>
              <w:rPr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  <w:lang w:eastAsia="fr-FR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26" type="#_x0000_t88" style="position:absolute;left:0;text-align:left;margin-left:-5.45pt;margin-top:.15pt;width:7.15pt;height:20.7pt;z-index:251660288;mso-position-horizontal-relative:text;mso-position-vertical-relative:text"/>
              </w:pict>
            </w:r>
            <w:r w:rsidR="00960AC6" w:rsidRPr="00960AC6">
              <w:rPr>
                <w:sz w:val="20"/>
                <w:szCs w:val="20"/>
                <w:lang w:val="fr-FR"/>
              </w:rPr>
              <w:t>études et discussions à partir de la Michna, compilé</w:t>
            </w:r>
            <w:r w:rsidR="004B4D30">
              <w:rPr>
                <w:sz w:val="20"/>
                <w:szCs w:val="20"/>
                <w:lang w:val="fr-FR"/>
              </w:rPr>
              <w:t>e</w:t>
            </w:r>
            <w:r w:rsidR="00960AC6" w:rsidRPr="00960AC6">
              <w:rPr>
                <w:sz w:val="20"/>
                <w:szCs w:val="20"/>
                <w:lang w:val="fr-FR"/>
              </w:rPr>
              <w:t>s entre les 3° et 6° siècles.</w:t>
            </w: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3795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</w:tcPr>
          <w:p w:rsidR="00960AC6" w:rsidRPr="00960AC6" w:rsidRDefault="00960AC6" w:rsidP="0066634C">
            <w:pPr>
              <w:spacing w:before="20" w:after="20" w:line="264" w:lineRule="auto"/>
              <w:ind w:left="567" w:hanging="567"/>
              <w:jc w:val="both"/>
              <w:rPr>
                <w:sz w:val="20"/>
                <w:szCs w:val="20"/>
                <w:lang w:val="fr-FR"/>
              </w:rPr>
            </w:pPr>
            <w:r w:rsidRPr="00960AC6">
              <w:rPr>
                <w:rFonts w:ascii="Arial" w:hAnsi="Arial" w:cs="Arial"/>
                <w:sz w:val="20"/>
                <w:szCs w:val="20"/>
                <w:lang w:val="fr-FR"/>
              </w:rPr>
              <w:t xml:space="preserve">- le 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lang w:val="fr-FR"/>
              </w:rPr>
              <w:t>TALMUD Yerushalmi</w:t>
            </w:r>
            <w:r w:rsidRPr="00960AC6">
              <w:rPr>
                <w:sz w:val="20"/>
                <w:szCs w:val="20"/>
                <w:lang w:val="fr-FR"/>
              </w:rPr>
              <w:t xml:space="preserve"> (de Jérusalem)</w:t>
            </w:r>
          </w:p>
        </w:tc>
        <w:tc>
          <w:tcPr>
            <w:tcW w:w="10709" w:type="dxa"/>
            <w:gridSpan w:val="3"/>
            <w:vMerge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960AC6" w:rsidRPr="00960AC6" w:rsidRDefault="00960AC6" w:rsidP="0066634C">
            <w:pPr>
              <w:spacing w:line="264" w:lineRule="auto"/>
              <w:ind w:left="567" w:hanging="567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14504" w:type="dxa"/>
            <w:gridSpan w:val="6"/>
            <w:tcBorders>
              <w:top w:val="dashed" w:sz="4" w:space="0" w:color="auto"/>
              <w:left w:val="single" w:sz="4" w:space="0" w:color="auto"/>
              <w:bottom w:val="single" w:sz="4" w:space="0" w:color="auto"/>
            </w:tcBorders>
          </w:tcPr>
          <w:p w:rsidR="00960AC6" w:rsidRPr="00960AC6" w:rsidRDefault="00960AC6" w:rsidP="0066634C">
            <w:pPr>
              <w:spacing w:before="20" w:after="20" w:line="264" w:lineRule="auto"/>
              <w:ind w:left="607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sz w:val="20"/>
                <w:szCs w:val="20"/>
                <w:lang w:val="fr-FR"/>
              </w:rPr>
              <w:t xml:space="preserve">+ la </w:t>
            </w:r>
            <w:r w:rsidRPr="004B4D30">
              <w:rPr>
                <w:rFonts w:ascii="Comic Sans MS" w:hAnsi="Comic Sans MS"/>
                <w:b/>
                <w:bCs/>
                <w:sz w:val="20"/>
                <w:szCs w:val="20"/>
                <w:lang w:val="fr-FR"/>
              </w:rPr>
              <w:t>TO</w:t>
            </w:r>
            <w:r w:rsidR="00CA3B15" w:rsidRPr="004B4D30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¹</w:t>
            </w:r>
            <w:r w:rsidRPr="004B4D30">
              <w:rPr>
                <w:rFonts w:ascii="Comic Sans MS" w:hAnsi="Comic Sans MS"/>
                <w:b/>
                <w:bCs/>
                <w:sz w:val="20"/>
                <w:szCs w:val="20"/>
                <w:lang w:val="fr-FR"/>
              </w:rPr>
              <w:t>S</w:t>
            </w:r>
            <w:r w:rsidR="00CA3B15" w:rsidRPr="004B4D30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¹</w:t>
            </w:r>
            <w:r w:rsidRPr="004B4D30">
              <w:rPr>
                <w:rFonts w:ascii="Comic Sans MS" w:hAnsi="Comic Sans MS"/>
                <w:b/>
                <w:bCs/>
                <w:sz w:val="20"/>
                <w:szCs w:val="20"/>
                <w:lang w:val="fr-FR"/>
              </w:rPr>
              <w:t>SEFTA</w:t>
            </w:r>
            <w:r w:rsidRPr="00960AC6">
              <w:rPr>
                <w:sz w:val="20"/>
                <w:szCs w:val="20"/>
                <w:lang w:val="fr-FR"/>
              </w:rPr>
              <w:t xml:space="preserve"> : commentaires de la Mishna (ou du même type) mais non repris dans la compilation du Talmud (et qu'on appelle pour cette raison des "baraïtot").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14504" w:type="dxa"/>
            <w:gridSpan w:val="6"/>
            <w:tcBorders>
              <w:top w:val="dashed" w:sz="4" w:space="0" w:color="auto"/>
              <w:left w:val="nil"/>
              <w:bottom w:val="single" w:sz="4" w:space="0" w:color="auto"/>
              <w:right w:val="nil"/>
            </w:tcBorders>
          </w:tcPr>
          <w:p w:rsidR="0088416A" w:rsidRPr="0088416A" w:rsidRDefault="0088416A" w:rsidP="0066634C">
            <w:pPr>
              <w:spacing w:before="20" w:after="20" w:line="264" w:lineRule="auto"/>
              <w:ind w:left="607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875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2C06A0" w:rsidRDefault="008B1715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  <w:lang w:eastAsia="fr-FR"/>
              </w:rPr>
              <w:pict>
                <v:shape id="_x0000_s1029" type="#_x0000_t88" style="position:absolute;left:0;text-align:left;margin-left:422.85pt;margin-top:.35pt;width:7.15pt;height:66.95pt;z-index:251663360;mso-position-horizontal-relative:text;mso-position-vertical-relative:text"/>
              </w:pict>
            </w:r>
            <w:r w:rsidR="00960AC6" w:rsidRPr="00960AC6">
              <w:rPr>
                <w:sz w:val="20"/>
                <w:szCs w:val="20"/>
                <w:lang w:val="fr-FR"/>
              </w:rPr>
              <w:t>+ l</w:t>
            </w:r>
            <w:r w:rsidR="002C06A0">
              <w:rPr>
                <w:sz w:val="20"/>
                <w:szCs w:val="20"/>
                <w:lang w:val="fr-FR"/>
              </w:rPr>
              <w:t>a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"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MEKHILTA</w:t>
            </w:r>
            <w:r w:rsidR="00960AC6" w:rsidRPr="00960AC6">
              <w:rPr>
                <w:sz w:val="20"/>
                <w:szCs w:val="20"/>
                <w:lang w:val="fr-FR"/>
              </w:rPr>
              <w:t>" de Rabbi Shim</w:t>
            </w:r>
            <w:r w:rsidR="00960AC6" w:rsidRPr="00960AC6">
              <w:rPr>
                <w:rFonts w:ascii="TIMES NRBIS" w:hAnsi="TIMES NRBIS"/>
                <w:sz w:val="18"/>
                <w:szCs w:val="18"/>
                <w:lang w:val="fr-FR"/>
              </w:rPr>
              <w:t>²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on bar </w:t>
            </w:r>
            <w:r w:rsidR="00960AC6" w:rsidRPr="008C4E9F">
              <w:rPr>
                <w:sz w:val="20"/>
                <w:szCs w:val="20"/>
                <w:lang w:val="fr-FR"/>
              </w:rPr>
              <w:t>Yo</w:t>
            </w:r>
            <w:r w:rsidR="00960AC6" w:rsidRPr="008C4E9F">
              <w:rPr>
                <w:rFonts w:ascii="TIMES NRBIS" w:hAnsi="TIMES NRBIS"/>
                <w:sz w:val="20"/>
                <w:szCs w:val="20"/>
                <w:lang w:val="fr-FR"/>
              </w:rPr>
              <w:t>®</w:t>
            </w:r>
            <w:r w:rsidR="00960AC6" w:rsidRPr="008C4E9F">
              <w:rPr>
                <w:sz w:val="20"/>
                <w:szCs w:val="20"/>
                <w:lang w:val="fr-FR"/>
              </w:rPr>
              <w:t xml:space="preserve">haï </w:t>
            </w:r>
            <w:r w:rsidR="00960AC6" w:rsidRPr="00960AC6">
              <w:rPr>
                <w:sz w:val="20"/>
                <w:szCs w:val="20"/>
                <w:lang w:val="fr-FR"/>
              </w:rPr>
              <w:t>(Ra</w:t>
            </w:r>
            <w:r w:rsidR="00960AC6" w:rsidRPr="00960AC6">
              <w:rPr>
                <w:caps/>
                <w:sz w:val="20"/>
                <w:szCs w:val="20"/>
                <w:lang w:val="fr-FR"/>
              </w:rPr>
              <w:t>s</w:t>
            </w:r>
            <w:r w:rsidR="002C06A0" w:rsidRPr="002C06A0">
              <w:rPr>
                <w:sz w:val="20"/>
                <w:szCs w:val="20"/>
                <w:lang w:val="fr-FR"/>
              </w:rPr>
              <w:t>h</w:t>
            </w:r>
            <w:r w:rsidR="00960AC6" w:rsidRPr="00960AC6">
              <w:rPr>
                <w:caps/>
                <w:sz w:val="20"/>
                <w:szCs w:val="20"/>
                <w:lang w:val="fr-FR"/>
              </w:rPr>
              <w:t>bi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), </w:t>
            </w:r>
            <w:r w:rsidR="002C06A0" w:rsidRPr="00960AC6">
              <w:rPr>
                <w:sz w:val="20"/>
                <w:szCs w:val="20"/>
                <w:lang w:val="fr-FR"/>
              </w:rPr>
              <w:t>compilé</w:t>
            </w:r>
            <w:r w:rsidR="002C06A0">
              <w:rPr>
                <w:sz w:val="20"/>
                <w:szCs w:val="20"/>
                <w:lang w:val="fr-FR"/>
              </w:rPr>
              <w:t>e</w:t>
            </w:r>
            <w:r w:rsidR="002C06A0" w:rsidRPr="00960AC6">
              <w:rPr>
                <w:sz w:val="20"/>
                <w:szCs w:val="20"/>
                <w:lang w:val="fr-FR"/>
              </w:rPr>
              <w:t xml:space="preserve"> ≈ au 3° siècle</w:t>
            </w:r>
            <w:r w:rsidR="002C06A0">
              <w:rPr>
                <w:sz w:val="20"/>
                <w:szCs w:val="20"/>
                <w:lang w:val="fr-FR"/>
              </w:rPr>
              <w:t>.</w:t>
            </w:r>
          </w:p>
          <w:p w:rsidR="00960AC6" w:rsidRDefault="002C06A0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+ la</w:t>
            </w:r>
            <w:r w:rsidRPr="00960AC6">
              <w:rPr>
                <w:sz w:val="20"/>
                <w:szCs w:val="20"/>
                <w:lang w:val="fr-FR"/>
              </w:rPr>
              <w:t>"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>MEKHILTA</w:t>
            </w:r>
            <w:r w:rsidRPr="00960AC6">
              <w:rPr>
                <w:sz w:val="20"/>
                <w:szCs w:val="20"/>
                <w:lang w:val="fr-FR"/>
              </w:rPr>
              <w:t>" de Rabbi</w:t>
            </w:r>
            <w:r w:rsidR="004B4D30">
              <w:rPr>
                <w:sz w:val="20"/>
                <w:szCs w:val="20"/>
                <w:lang w:val="fr-FR"/>
              </w:rPr>
              <w:t xml:space="preserve"> I</w:t>
            </w:r>
            <w:r w:rsidR="00960AC6" w:rsidRPr="00960AC6">
              <w:rPr>
                <w:sz w:val="20"/>
                <w:szCs w:val="20"/>
                <w:lang w:val="fr-FR"/>
              </w:rPr>
              <w:t>shma</w:t>
            </w:r>
            <w:r w:rsidR="00960AC6" w:rsidRPr="00960AC6">
              <w:rPr>
                <w:rFonts w:ascii="TIMES NRBIS" w:hAnsi="TIMES NRBIS"/>
                <w:sz w:val="18"/>
                <w:szCs w:val="18"/>
                <w:lang w:val="fr-FR"/>
              </w:rPr>
              <w:t>³</w:t>
            </w:r>
            <w:r>
              <w:rPr>
                <w:sz w:val="20"/>
                <w:szCs w:val="20"/>
                <w:lang w:val="fr-FR"/>
              </w:rPr>
              <w:t>él,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compilé</w:t>
            </w:r>
            <w:r>
              <w:rPr>
                <w:sz w:val="20"/>
                <w:szCs w:val="20"/>
                <w:lang w:val="fr-FR"/>
              </w:rPr>
              <w:t>e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≈ au 3° siècle.</w:t>
            </w:r>
          </w:p>
          <w:p w:rsidR="00960AC6" w:rsidRDefault="00960AC6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 w:rsidRPr="00960AC6">
              <w:rPr>
                <w:sz w:val="20"/>
                <w:szCs w:val="20"/>
                <w:lang w:val="fr-FR"/>
              </w:rPr>
              <w:t xml:space="preserve">+ 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¹</w:t>
            </w:r>
            <w:r w:rsidRPr="0066634C">
              <w:rPr>
                <w:b/>
                <w:bCs/>
                <w:caps/>
                <w:sz w:val="20"/>
                <w:szCs w:val="20"/>
                <w:lang w:val="fr-FR"/>
              </w:rPr>
              <w:t>Sifré DEVARIM</w:t>
            </w:r>
            <w:r w:rsidRPr="00960AC6">
              <w:rPr>
                <w:sz w:val="20"/>
                <w:szCs w:val="20"/>
                <w:lang w:val="fr-FR"/>
              </w:rPr>
              <w:t xml:space="preserve"> : midrash halakhique, ancien ; </w:t>
            </w:r>
            <w:r w:rsidRPr="00960AC6">
              <w:rPr>
                <w:caps/>
                <w:sz w:val="20"/>
                <w:szCs w:val="20"/>
                <w:lang w:val="fr-FR"/>
              </w:rPr>
              <w:t>(</w:t>
            </w:r>
            <w:r w:rsidRPr="00960AC6">
              <w:rPr>
                <w:sz w:val="20"/>
                <w:szCs w:val="20"/>
                <w:lang w:val="fr-FR"/>
              </w:rPr>
              <w:t>à la fois école Ishma</w:t>
            </w:r>
            <w:r w:rsidRPr="00960AC6">
              <w:rPr>
                <w:rFonts w:ascii="TIMES NRBIS" w:hAnsi="TIMES NRBIS"/>
                <w:sz w:val="18"/>
                <w:szCs w:val="18"/>
                <w:lang w:val="fr-FR"/>
              </w:rPr>
              <w:t>³</w:t>
            </w:r>
            <w:r w:rsidRPr="00960AC6">
              <w:rPr>
                <w:sz w:val="20"/>
                <w:szCs w:val="20"/>
                <w:lang w:val="fr-FR"/>
              </w:rPr>
              <w:t>él et école Rashb</w:t>
            </w:r>
            <w:r w:rsidR="002C06A0">
              <w:rPr>
                <w:sz w:val="20"/>
                <w:szCs w:val="20"/>
                <w:lang w:val="fr-FR"/>
              </w:rPr>
              <w:t>i</w:t>
            </w:r>
            <w:r w:rsidRPr="00960AC6">
              <w:rPr>
                <w:sz w:val="20"/>
                <w:szCs w:val="20"/>
                <w:lang w:val="fr-FR"/>
              </w:rPr>
              <w:t>).</w:t>
            </w:r>
          </w:p>
          <w:p w:rsidR="002C06A0" w:rsidRPr="002C06A0" w:rsidRDefault="002C06A0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 xml:space="preserve">+ 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¹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>SIFR</w:t>
            </w:r>
            <w:r w:rsidRPr="0066634C">
              <w:rPr>
                <w:b/>
                <w:bCs/>
                <w:caps/>
                <w:sz w:val="20"/>
                <w:szCs w:val="20"/>
                <w:lang w:val="fr-FR"/>
              </w:rPr>
              <w:t>é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 xml:space="preserve"> BEMIDBAR</w:t>
            </w:r>
            <w:r>
              <w:rPr>
                <w:sz w:val="20"/>
                <w:szCs w:val="20"/>
                <w:lang w:val="fr-FR"/>
              </w:rPr>
              <w:t xml:space="preserve"> : </w:t>
            </w:r>
            <w:r w:rsidRPr="00960AC6">
              <w:rPr>
                <w:sz w:val="20"/>
                <w:szCs w:val="20"/>
                <w:lang w:val="fr-FR"/>
              </w:rPr>
              <w:t xml:space="preserve">midrash halakhique, ancien ; </w:t>
            </w:r>
            <w:r w:rsidRPr="002C06A0">
              <w:rPr>
                <w:sz w:val="20"/>
                <w:szCs w:val="20"/>
                <w:lang w:val="fr-FR"/>
              </w:rPr>
              <w:t>(plutôt</w:t>
            </w:r>
            <w:r>
              <w:rPr>
                <w:sz w:val="20"/>
                <w:szCs w:val="20"/>
                <w:lang w:val="fr-FR"/>
              </w:rPr>
              <w:t xml:space="preserve"> </w:t>
            </w:r>
            <w:r w:rsidRPr="00960AC6">
              <w:rPr>
                <w:sz w:val="20"/>
                <w:szCs w:val="20"/>
                <w:lang w:val="fr-FR"/>
              </w:rPr>
              <w:t xml:space="preserve"> école </w:t>
            </w:r>
            <w:r>
              <w:rPr>
                <w:sz w:val="20"/>
                <w:szCs w:val="20"/>
                <w:lang w:val="fr-FR"/>
              </w:rPr>
              <w:t>d'</w:t>
            </w:r>
            <w:r w:rsidRPr="00960AC6">
              <w:rPr>
                <w:sz w:val="20"/>
                <w:szCs w:val="20"/>
                <w:lang w:val="fr-FR"/>
              </w:rPr>
              <w:t>Ishma</w:t>
            </w:r>
            <w:r w:rsidRPr="00960AC6">
              <w:rPr>
                <w:rFonts w:ascii="TIMES NRBIS" w:hAnsi="TIMES NRBIS"/>
                <w:sz w:val="18"/>
                <w:szCs w:val="18"/>
                <w:lang w:val="fr-FR"/>
              </w:rPr>
              <w:t>³</w:t>
            </w:r>
            <w:r w:rsidRPr="00960AC6">
              <w:rPr>
                <w:sz w:val="20"/>
                <w:szCs w:val="20"/>
                <w:lang w:val="fr-FR"/>
              </w:rPr>
              <w:t>él</w:t>
            </w:r>
            <w:r w:rsidR="004B4D30">
              <w:rPr>
                <w:sz w:val="20"/>
                <w:szCs w:val="20"/>
                <w:lang w:val="fr-FR"/>
              </w:rPr>
              <w:t>).</w:t>
            </w:r>
          </w:p>
          <w:p w:rsidR="002C06A0" w:rsidRPr="00960AC6" w:rsidRDefault="002C06A0" w:rsidP="0088416A">
            <w:pPr>
              <w:spacing w:after="60" w:line="288" w:lineRule="auto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 xml:space="preserve">+ 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¹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>SIFRA WA-YIQRA</w:t>
            </w:r>
            <w:r>
              <w:rPr>
                <w:sz w:val="20"/>
                <w:szCs w:val="20"/>
                <w:lang w:val="fr-FR"/>
              </w:rPr>
              <w:t xml:space="preserve"> : </w:t>
            </w:r>
            <w:r w:rsidRPr="00960AC6">
              <w:rPr>
                <w:sz w:val="20"/>
                <w:szCs w:val="20"/>
                <w:lang w:val="fr-FR"/>
              </w:rPr>
              <w:t xml:space="preserve">midrash halakhique, ancien ; </w:t>
            </w:r>
            <w:r w:rsidRPr="002C06A0">
              <w:rPr>
                <w:sz w:val="20"/>
                <w:szCs w:val="20"/>
                <w:lang w:val="fr-FR"/>
              </w:rPr>
              <w:t>(style école d</w:t>
            </w:r>
            <w:r>
              <w:rPr>
                <w:sz w:val="20"/>
                <w:szCs w:val="20"/>
                <w:lang w:val="fr-FR"/>
              </w:rPr>
              <w:t>'</w:t>
            </w:r>
            <w:r w:rsidRPr="002C06A0">
              <w:rPr>
                <w:sz w:val="20"/>
                <w:szCs w:val="20"/>
                <w:lang w:val="fr-FR"/>
              </w:rPr>
              <w:t>Aqiba)</w:t>
            </w:r>
            <w:r w:rsidR="004B4D30">
              <w:rPr>
                <w:sz w:val="20"/>
                <w:szCs w:val="20"/>
                <w:lang w:val="fr-FR"/>
              </w:rPr>
              <w:t>.</w:t>
            </w:r>
          </w:p>
        </w:tc>
        <w:tc>
          <w:tcPr>
            <w:tcW w:w="5747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960AC6" w:rsidRPr="00960AC6" w:rsidRDefault="00960AC6" w:rsidP="0066634C">
            <w:pPr>
              <w:spacing w:line="264" w:lineRule="auto"/>
              <w:ind w:left="567" w:hanging="567"/>
              <w:jc w:val="both"/>
              <w:rPr>
                <w:rFonts w:ascii="Bradley Hand ITC" w:hAnsi="Bradley Hand ITC" w:cs="Arial"/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rFonts w:ascii="Lucida Handwriting" w:hAnsi="Lucida Handwriting" w:cs="Arial"/>
                <w:b/>
                <w:bCs/>
                <w:sz w:val="18"/>
                <w:szCs w:val="18"/>
                <w:lang w:val="fr-FR"/>
              </w:rPr>
              <w:t>Les Midrashim anciens</w:t>
            </w:r>
            <w:r w:rsidRPr="00960AC6">
              <w:rPr>
                <w:rFonts w:ascii="Bradley Hand ITC" w:hAnsi="Bradley Hand ITC"/>
                <w:b/>
                <w:bCs/>
                <w:sz w:val="18"/>
                <w:szCs w:val="18"/>
                <w:lang w:val="fr-FR"/>
              </w:rPr>
              <w:t xml:space="preserve">  </w:t>
            </w:r>
            <w:r w:rsidRPr="00960AC6">
              <w:rPr>
                <w:sz w:val="20"/>
                <w:szCs w:val="20"/>
                <w:lang w:val="fr-FR"/>
              </w:rPr>
              <w:t>(période talmudique)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8757" w:type="dxa"/>
            <w:gridSpan w:val="4"/>
            <w:tcBorders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jc w:val="both"/>
              <w:rPr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574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88416A" w:rsidRPr="0088416A" w:rsidRDefault="0088416A" w:rsidP="0066634C">
            <w:pPr>
              <w:spacing w:line="264" w:lineRule="auto"/>
              <w:ind w:left="567" w:hanging="567"/>
              <w:jc w:val="both"/>
              <w:rPr>
                <w:rFonts w:ascii="Lucida Handwriting" w:hAnsi="Lucida Handwriting" w:cs="Arial"/>
                <w:b/>
                <w:bCs/>
                <w:sz w:val="16"/>
                <w:szCs w:val="16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0AC6" w:rsidRP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  <w:lang w:val="fr-FR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</w:tcBorders>
          </w:tcPr>
          <w:p w:rsidR="00960AC6" w:rsidRPr="00960AC6" w:rsidRDefault="00960AC6" w:rsidP="0066634C">
            <w:pPr>
              <w:spacing w:line="264" w:lineRule="auto"/>
              <w:jc w:val="both"/>
              <w:rPr>
                <w:spacing w:val="-4"/>
                <w:sz w:val="20"/>
                <w:szCs w:val="20"/>
                <w:lang w:val="fr-FR"/>
              </w:rPr>
            </w:pPr>
          </w:p>
        </w:tc>
        <w:tc>
          <w:tcPr>
            <w:tcW w:w="1379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60AC6" w:rsidRPr="00960AC6" w:rsidRDefault="00960AC6" w:rsidP="0066634C">
            <w:pPr>
              <w:spacing w:line="264" w:lineRule="auto"/>
              <w:ind w:left="567" w:hanging="567"/>
              <w:jc w:val="both"/>
              <w:rPr>
                <w:spacing w:val="2"/>
                <w:sz w:val="20"/>
                <w:szCs w:val="20"/>
                <w:lang w:val="fr-FR"/>
              </w:rPr>
            </w:pPr>
            <w:r w:rsidRPr="00960AC6">
              <w:rPr>
                <w:b/>
                <w:bCs/>
                <w:spacing w:val="2"/>
                <w:sz w:val="20"/>
                <w:szCs w:val="20"/>
                <w:lang w:val="fr-FR"/>
              </w:rPr>
              <w:t xml:space="preserve">... </w:t>
            </w:r>
            <w:r w:rsidRPr="00960AC6">
              <w:rPr>
                <w:rFonts w:ascii="Lucida Handwriting" w:hAnsi="Lucida Handwriting"/>
                <w:b/>
                <w:bCs/>
                <w:spacing w:val="2"/>
                <w:sz w:val="18"/>
                <w:szCs w:val="18"/>
                <w:lang w:val="fr-FR"/>
              </w:rPr>
              <w:t>Les "Sages" cités dans le Talmud ou les Midrashim</w:t>
            </w:r>
            <w:r w:rsidRPr="00960AC6">
              <w:rPr>
                <w:spacing w:val="2"/>
                <w:sz w:val="18"/>
                <w:szCs w:val="18"/>
                <w:lang w:val="fr-FR"/>
              </w:rPr>
              <w:t xml:space="preserve"> </w:t>
            </w:r>
            <w:r w:rsidRPr="00960AC6">
              <w:rPr>
                <w:spacing w:val="2"/>
                <w:sz w:val="20"/>
                <w:szCs w:val="20"/>
                <w:lang w:val="fr-FR"/>
              </w:rPr>
              <w:t xml:space="preserve"> </w:t>
            </w:r>
            <w:r w:rsidRPr="00960AC6">
              <w:rPr>
                <w:rFonts w:ascii="Lucida Handwriting" w:hAnsi="Lucida Handwriting"/>
                <w:b/>
                <w:bCs/>
                <w:spacing w:val="2"/>
                <w:sz w:val="18"/>
                <w:szCs w:val="18"/>
                <w:lang w:val="fr-FR"/>
              </w:rPr>
              <w:t>:</w:t>
            </w:r>
            <w:r w:rsidRPr="00960AC6">
              <w:rPr>
                <w:spacing w:val="2"/>
                <w:sz w:val="20"/>
                <w:szCs w:val="20"/>
                <w:lang w:val="fr-FR"/>
              </w:rPr>
              <w:t xml:space="preserve"> </w:t>
            </w:r>
            <w:r w:rsidRPr="00960AC6">
              <w:rPr>
                <w:spacing w:val="2"/>
                <w:sz w:val="20"/>
                <w:szCs w:val="20"/>
                <w:lang w:val="fr-FR"/>
              </w:rPr>
              <w:tab/>
              <w:t>Hillel (et Shammaï), dernière paire de "</w:t>
            </w:r>
            <w:r w:rsidRPr="00960AC6">
              <w:rPr>
                <w:spacing w:val="2"/>
                <w:sz w:val="20"/>
                <w:szCs w:val="20"/>
                <w:u w:val="single"/>
                <w:lang w:val="fr-FR"/>
              </w:rPr>
              <w:t>Zugot</w:t>
            </w:r>
            <w:r w:rsidRPr="00960AC6">
              <w:rPr>
                <w:spacing w:val="2"/>
                <w:sz w:val="20"/>
                <w:szCs w:val="20"/>
                <w:lang w:val="fr-FR"/>
              </w:rPr>
              <w:t>" (1° siècle).</w:t>
            </w:r>
          </w:p>
          <w:p w:rsidR="00960AC6" w:rsidRPr="00CA0FE3" w:rsidRDefault="00960AC6" w:rsidP="00CA3B15">
            <w:pPr>
              <w:pStyle w:val="Paragraphedeliste"/>
              <w:numPr>
                <w:ilvl w:val="0"/>
                <w:numId w:val="1"/>
              </w:numPr>
              <w:spacing w:after="0" w:line="264" w:lineRule="auto"/>
              <w:ind w:left="743" w:hanging="283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1101B">
              <w:rPr>
                <w:rFonts w:ascii="Times New Roman" w:hAnsi="Times New Roman"/>
                <w:sz w:val="20"/>
                <w:szCs w:val="20"/>
              </w:rPr>
              <w:t>"</w:t>
            </w:r>
            <w:r w:rsidRPr="00982BD8">
              <w:rPr>
                <w:rFonts w:ascii="Lucida Handwriting" w:hAnsi="Lucida Handwriting"/>
                <w:b/>
                <w:bCs/>
                <w:sz w:val="18"/>
                <w:szCs w:val="18"/>
                <w:u w:val="single"/>
              </w:rPr>
              <w:t>Tannaïm</w:t>
            </w:r>
            <w:r w:rsidRPr="0021101B">
              <w:rPr>
                <w:rFonts w:ascii="Times New Roman" w:hAnsi="Times New Roman"/>
                <w:sz w:val="20"/>
                <w:szCs w:val="20"/>
              </w:rPr>
              <w:t>" (20-220) : les Rabbis</w:t>
            </w:r>
            <w:r>
              <w:rPr>
                <w:rFonts w:ascii="Times New Roman" w:hAnsi="Times New Roman"/>
                <w:sz w:val="20"/>
                <w:szCs w:val="20"/>
              </w:rPr>
              <w:t>...</w:t>
            </w:r>
            <w:r w:rsidRPr="002110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Eliézer, Yehoshua, Ishm</w:t>
            </w:r>
            <w:r w:rsidRPr="008C4E9F">
              <w:rPr>
                <w:rFonts w:ascii="Times New Roman" w:hAnsi="Times New Roman"/>
                <w:sz w:val="20"/>
                <w:szCs w:val="20"/>
              </w:rPr>
              <w:t>a</w:t>
            </w:r>
            <w:r w:rsidRPr="008C4E9F">
              <w:rPr>
                <w:rFonts w:ascii="Times New Roman" w:hAnsi="Times New Roman"/>
                <w:sz w:val="18"/>
                <w:szCs w:val="18"/>
              </w:rPr>
              <w:t>é</w:t>
            </w:r>
            <w:r w:rsidRPr="008C4E9F">
              <w:rPr>
                <w:rFonts w:ascii="Times New Roman" w:hAnsi="Times New Roman"/>
                <w:sz w:val="20"/>
                <w:szCs w:val="20"/>
              </w:rPr>
              <w:t>l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A62FA">
              <w:rPr>
                <w:rFonts w:ascii="Times New Roman" w:hAnsi="Times New Roman"/>
                <w:sz w:val="20"/>
                <w:szCs w:val="20"/>
              </w:rPr>
              <w:t xml:space="preserve">Aqiba, 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Siméon bar Yo</w:t>
            </w:r>
            <w:r w:rsidRPr="00CA0FE3">
              <w:rPr>
                <w:rFonts w:ascii="TIMES NRBIS" w:hAnsi="TIMES NRBIS"/>
                <w:sz w:val="20"/>
                <w:szCs w:val="20"/>
              </w:rPr>
              <w:t>®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haï, Mé</w:t>
            </w:r>
            <w:r w:rsidR="0066634C" w:rsidRPr="0066634C">
              <w:rPr>
                <w:rFonts w:ascii="TIMES NRBIS" w:hAnsi="TIMES NRBIS"/>
                <w:sz w:val="18"/>
                <w:szCs w:val="18"/>
              </w:rPr>
              <w:t>³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ïr, El</w:t>
            </w:r>
            <w:r w:rsidRPr="00C2301E">
              <w:rPr>
                <w:rFonts w:ascii="TIMES NRBIS" w:hAnsi="TIMES NRBIS"/>
                <w:sz w:val="18"/>
                <w:szCs w:val="18"/>
              </w:rPr>
              <w:t>²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azar, Yonatan ben </w:t>
            </w:r>
            <w:r w:rsidRPr="00CA0FE3">
              <w:rPr>
                <w:rFonts w:ascii="TIMES NRBIS" w:hAnsi="TIMES NRBIS"/>
                <w:sz w:val="18"/>
                <w:szCs w:val="18"/>
              </w:rPr>
              <w:t>²</w:t>
            </w:r>
            <w:r w:rsidR="0066634C">
              <w:rPr>
                <w:rFonts w:ascii="Times New Roman" w:hAnsi="Times New Roman"/>
                <w:sz w:val="20"/>
                <w:szCs w:val="20"/>
              </w:rPr>
              <w:t>Û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zi</w:t>
            </w:r>
            <w:r w:rsidRPr="00CA0FE3">
              <w:rPr>
                <w:rFonts w:ascii="TIMES NRBIS" w:hAnsi="TIMES NRBIS"/>
                <w:sz w:val="18"/>
                <w:szCs w:val="18"/>
              </w:rPr>
              <w:t>³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él, </w:t>
            </w:r>
            <w:r w:rsidRPr="00CA0FE3">
              <w:rPr>
                <w:rFonts w:ascii="TIMES NRBIS" w:hAnsi="TIMES NRBIS"/>
                <w:sz w:val="20"/>
                <w:szCs w:val="20"/>
              </w:rPr>
              <w:t>¹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Hanina ben </w:t>
            </w:r>
            <w:r w:rsidRPr="0066634C">
              <w:rPr>
                <w:rFonts w:ascii="Times New Roman" w:hAnsi="Times New Roman"/>
                <w:sz w:val="20"/>
                <w:szCs w:val="20"/>
              </w:rPr>
              <w:t>Do</w:t>
            </w:r>
            <w:r w:rsidR="00CA3B15" w:rsidRPr="00CA3B15">
              <w:rPr>
                <w:rFonts w:ascii="TIMES NRBIS" w:hAnsi="TIMES NRBIS"/>
                <w:sz w:val="20"/>
                <w:szCs w:val="20"/>
              </w:rPr>
              <w:t>®</w:t>
            </w:r>
            <w:r w:rsidR="0066634C" w:rsidRPr="0066634C">
              <w:rPr>
                <w:rFonts w:ascii="Times New Roman" w:hAnsi="Times New Roman"/>
                <w:sz w:val="20"/>
                <w:szCs w:val="20"/>
              </w:rPr>
              <w:t>sa</w:t>
            </w:r>
            <w:r w:rsidR="0066634C" w:rsidRPr="008C4E9F">
              <w:rPr>
                <w:rFonts w:ascii="TIMES NRBIS" w:hAnsi="TIMES NRBIS"/>
                <w:sz w:val="20"/>
                <w:szCs w:val="20"/>
              </w:rPr>
              <w:t>,</w:t>
            </w:r>
          </w:p>
          <w:p w:rsidR="00DA5C73" w:rsidRPr="00EF4724" w:rsidRDefault="00960AC6" w:rsidP="00DA5C73">
            <w:pPr>
              <w:pStyle w:val="Paragraphedeliste"/>
              <w:numPr>
                <w:ilvl w:val="0"/>
                <w:numId w:val="1"/>
              </w:numPr>
              <w:spacing w:after="0" w:line="264" w:lineRule="auto"/>
              <w:ind w:left="743" w:hanging="283"/>
              <w:jc w:val="both"/>
              <w:rPr>
                <w:rFonts w:ascii="Times New Roman" w:hAnsi="Times New Roman"/>
                <w:spacing w:val="-4"/>
                <w:sz w:val="20"/>
                <w:szCs w:val="20"/>
              </w:rPr>
            </w:pP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>"</w:t>
            </w:r>
            <w:r w:rsidRPr="00982BD8">
              <w:rPr>
                <w:rFonts w:ascii="Lucida Handwriting" w:hAnsi="Lucida Handwriting"/>
                <w:b/>
                <w:bCs/>
                <w:spacing w:val="-4"/>
                <w:sz w:val="18"/>
                <w:szCs w:val="18"/>
                <w:u w:val="single"/>
              </w:rPr>
              <w:t>Amoraïm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" (220-500) : Rabbi 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Yo</w:t>
            </w:r>
            <w:r w:rsidRPr="0020534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hanan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, </w:t>
            </w:r>
            <w:r w:rsidR="00CA3B15" w:rsidRPr="00CA3B15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="00741E69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Simaï, 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Rav 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>Houna, Rabbi Yo</w:t>
            </w:r>
            <w:r w:rsidR="00CA3B15" w:rsidRPr="008C4E9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>s</w:t>
            </w:r>
            <w:r w:rsidR="00CA3B15" w:rsidRPr="008C4E9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sé bar 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Hanina, Rav </w:t>
            </w:r>
            <w:r w:rsidRPr="00DA5C73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Yehouda, </w:t>
            </w:r>
            <w:r w:rsidR="00DA5C73" w:rsidRPr="00DA5C73">
              <w:rPr>
                <w:rFonts w:ascii="Times New Roman" w:hAnsi="Times New Roman"/>
                <w:spacing w:val="-4"/>
                <w:sz w:val="20"/>
                <w:szCs w:val="20"/>
              </w:rPr>
              <w:t>Rabbi Lévi, Rabbi Y</w:t>
            </w:r>
            <w:r w:rsidR="00DA5C73" w:rsidRPr="008C4E9F">
              <w:rPr>
                <w:rFonts w:ascii="Times New Roman" w:hAnsi="Times New Roman"/>
                <w:spacing w:val="-4"/>
                <w:sz w:val="20"/>
                <w:szCs w:val="20"/>
              </w:rPr>
              <w:t>its</w:t>
            </w:r>
            <w:r w:rsidR="00DA5C73" w:rsidRPr="008C4E9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="00DA5C73" w:rsidRPr="008C4E9F">
              <w:rPr>
                <w:rFonts w:ascii="Times New Roman" w:hAnsi="Times New Roman"/>
                <w:spacing w:val="-4"/>
                <w:sz w:val="20"/>
                <w:szCs w:val="20"/>
              </w:rPr>
              <w:t>haq</w:t>
            </w:r>
            <w:r w:rsidR="00DA5C73" w:rsidRPr="00960AC6">
              <w:rPr>
                <w:spacing w:val="-4"/>
                <w:sz w:val="20"/>
                <w:szCs w:val="20"/>
              </w:rPr>
              <w:t xml:space="preserve">, </w:t>
            </w:r>
            <w:r w:rsidR="00DA5C73" w:rsidRPr="00EF4724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Rabbi Abbahou, </w:t>
            </w:r>
            <w:r w:rsidRPr="00EF4724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Rava, </w:t>
            </w:r>
            <w:r w:rsidR="00DA5C73" w:rsidRPr="00EF4724">
              <w:rPr>
                <w:rFonts w:ascii="Times New Roman" w:hAnsi="Times New Roman"/>
                <w:spacing w:val="-4"/>
                <w:sz w:val="20"/>
                <w:szCs w:val="20"/>
              </w:rPr>
              <w:t>Rav Papa,</w:t>
            </w:r>
          </w:p>
          <w:p w:rsidR="00960AC6" w:rsidRPr="00DA5C73" w:rsidRDefault="00DA5C73" w:rsidP="00DA5C73">
            <w:pPr>
              <w:spacing w:line="264" w:lineRule="auto"/>
              <w:ind w:left="2778"/>
              <w:jc w:val="both"/>
              <w:rPr>
                <w:spacing w:val="-4"/>
                <w:sz w:val="20"/>
                <w:szCs w:val="20"/>
                <w:lang w:val="fr-FR"/>
              </w:rPr>
            </w:pPr>
            <w:r w:rsidRPr="00EF4724">
              <w:rPr>
                <w:rFonts w:ascii="TIMES NRBIS" w:hAnsi="TIMES NRBIS"/>
                <w:caps/>
                <w:spacing w:val="-4"/>
                <w:sz w:val="18"/>
                <w:szCs w:val="18"/>
              </w:rPr>
              <w:t>³</w:t>
            </w:r>
            <w:r w:rsidR="00741E69" w:rsidRPr="00EF4724">
              <w:rPr>
                <w:caps/>
                <w:spacing w:val="-4"/>
                <w:sz w:val="20"/>
                <w:szCs w:val="20"/>
              </w:rPr>
              <w:t>A</w:t>
            </w:r>
            <w:r w:rsidR="00741E69" w:rsidRPr="00EF4724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="00741E69" w:rsidRPr="00EF4724">
              <w:rPr>
                <w:spacing w:val="-4"/>
                <w:sz w:val="20"/>
                <w:szCs w:val="20"/>
              </w:rPr>
              <w:t>ha bar Papa (</w:t>
            </w:r>
            <w:r w:rsidRPr="00EF4724">
              <w:rPr>
                <w:spacing w:val="-4"/>
                <w:sz w:val="20"/>
                <w:szCs w:val="20"/>
              </w:rPr>
              <w:t>surnommé</w:t>
            </w:r>
            <w:r w:rsidR="00741E69" w:rsidRPr="00EF4724">
              <w:rPr>
                <w:spacing w:val="-4"/>
                <w:sz w:val="20"/>
                <w:szCs w:val="20"/>
              </w:rPr>
              <w:t xml:space="preserve"> "</w:t>
            </w:r>
            <w:r w:rsidRPr="00EF4724">
              <w:rPr>
                <w:rFonts w:ascii="TIMES NRBIS" w:hAnsi="TIMES NRBIS"/>
                <w:spacing w:val="-4"/>
                <w:sz w:val="18"/>
                <w:szCs w:val="18"/>
              </w:rPr>
              <w:t>³</w:t>
            </w:r>
            <w:r w:rsidR="00741E69" w:rsidRPr="00EF4724">
              <w:rPr>
                <w:spacing w:val="-4"/>
                <w:sz w:val="20"/>
                <w:szCs w:val="20"/>
              </w:rPr>
              <w:t>Arikha")</w:t>
            </w:r>
            <w:r w:rsidRPr="00EF4724">
              <w:rPr>
                <w:spacing w:val="-4"/>
                <w:sz w:val="20"/>
                <w:szCs w:val="20"/>
              </w:rPr>
              <w:t xml:space="preserve"> dans le T.B.</w:t>
            </w:r>
            <w:r w:rsidR="00741E69" w:rsidRPr="00EF4724">
              <w:rPr>
                <w:spacing w:val="-4"/>
                <w:sz w:val="20"/>
                <w:szCs w:val="20"/>
              </w:rPr>
              <w:t xml:space="preserve">, </w:t>
            </w:r>
            <w:r w:rsidRPr="00EF4724">
              <w:rPr>
                <w:rFonts w:ascii="TIMES NRBIS" w:hAnsi="TIMES NRBIS"/>
                <w:spacing w:val="-4"/>
                <w:sz w:val="18"/>
                <w:szCs w:val="18"/>
              </w:rPr>
              <w:t>³</w:t>
            </w:r>
            <w:r w:rsidR="00741E69" w:rsidRPr="00EF4724">
              <w:rPr>
                <w:spacing w:val="-4"/>
                <w:sz w:val="20"/>
                <w:szCs w:val="20"/>
              </w:rPr>
              <w:t>Ilfai,</w:t>
            </w:r>
            <w:r w:rsidRPr="00EF4724">
              <w:rPr>
                <w:spacing w:val="-4"/>
                <w:sz w:val="20"/>
                <w:szCs w:val="20"/>
              </w:rPr>
              <w:t xml:space="preserve"> </w:t>
            </w:r>
            <w:r w:rsidR="00960AC6" w:rsidRPr="00EF4724">
              <w:rPr>
                <w:spacing w:val="-4"/>
                <w:sz w:val="20"/>
                <w:szCs w:val="20"/>
                <w:lang w:val="fr-FR"/>
              </w:rPr>
              <w:t>Rabbi Shmuel bar Na</w:t>
            </w:r>
            <w:r w:rsidR="00960AC6" w:rsidRPr="00EF4724">
              <w:rPr>
                <w:rFonts w:ascii="TIMES NRBIS" w:hAnsi="TIMES NRBIS"/>
                <w:spacing w:val="-4"/>
                <w:sz w:val="20"/>
                <w:szCs w:val="20"/>
                <w:lang w:val="fr-FR"/>
              </w:rPr>
              <w:t>®</w:t>
            </w:r>
            <w:r w:rsidR="00960AC6" w:rsidRPr="00EF4724">
              <w:rPr>
                <w:spacing w:val="-4"/>
                <w:sz w:val="20"/>
                <w:szCs w:val="20"/>
                <w:lang w:val="fr-FR"/>
              </w:rPr>
              <w:t>hmani, Rabbi Re</w:t>
            </w:r>
            <w:r w:rsidR="00960AC6" w:rsidRPr="00EF4724">
              <w:rPr>
                <w:rFonts w:ascii="TIMES NRBIS" w:hAnsi="TIMES NRBIS"/>
                <w:spacing w:val="-4"/>
                <w:sz w:val="20"/>
                <w:szCs w:val="20"/>
                <w:lang w:val="fr-FR"/>
              </w:rPr>
              <w:t>®</w:t>
            </w:r>
            <w:r w:rsidR="00960AC6" w:rsidRPr="00EF4724">
              <w:rPr>
                <w:spacing w:val="-4"/>
                <w:sz w:val="20"/>
                <w:szCs w:val="20"/>
                <w:lang w:val="fr-FR"/>
              </w:rPr>
              <w:t xml:space="preserve">humi, 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87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8416A" w:rsidRPr="0088416A" w:rsidRDefault="0088416A" w:rsidP="0066634C">
            <w:pPr>
              <w:spacing w:before="40" w:line="264" w:lineRule="auto"/>
              <w:jc w:val="both"/>
              <w:rPr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57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8416A" w:rsidRPr="0088416A" w:rsidRDefault="0088416A" w:rsidP="0066634C">
            <w:pPr>
              <w:spacing w:line="264" w:lineRule="auto"/>
              <w:jc w:val="both"/>
              <w:rPr>
                <w:rFonts w:ascii="Lucida Handwriting" w:hAnsi="Lucida Handwriting" w:cs="Arial"/>
                <w:b/>
                <w:bCs/>
                <w:sz w:val="16"/>
                <w:szCs w:val="16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875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2C06A0" w:rsidRDefault="008B1715" w:rsidP="0066634C">
            <w:pPr>
              <w:spacing w:before="40" w:line="264" w:lineRule="auto"/>
              <w:jc w:val="both"/>
              <w:rPr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  <w:lang w:eastAsia="fr-FR"/>
              </w:rPr>
              <w:pict>
                <v:shape id="_x0000_s1030" type="#_x0000_t88" style="position:absolute;left:0;text-align:left;margin-left:422.85pt;margin-top:2.4pt;width:12pt;height:35.45pt;z-index:251664384;mso-position-horizontal-relative:text;mso-position-vertical-relative:text"/>
              </w:pict>
            </w:r>
            <w:r w:rsidR="00960AC6" w:rsidRPr="00960AC6">
              <w:rPr>
                <w:sz w:val="20"/>
                <w:szCs w:val="20"/>
                <w:lang w:val="fr-FR"/>
              </w:rPr>
              <w:t xml:space="preserve">- 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M</w:t>
            </w:r>
            <w:r w:rsidR="00960AC6" w:rsidRPr="0066634C">
              <w:rPr>
                <w:b/>
                <w:bCs/>
                <w:caps/>
                <w:sz w:val="20"/>
                <w:szCs w:val="20"/>
                <w:lang w:val="fr-FR"/>
              </w:rPr>
              <w:t>idrash</w:t>
            </w:r>
            <w:r w:rsidR="002C06A0" w:rsidRPr="0066634C">
              <w:rPr>
                <w:b/>
                <w:bCs/>
                <w:sz w:val="20"/>
                <w:szCs w:val="20"/>
                <w:lang w:val="fr-FR"/>
              </w:rPr>
              <w:t xml:space="preserve">  </w:t>
            </w:r>
            <w:r w:rsidR="0066634C" w:rsidRPr="0066634C">
              <w:rPr>
                <w:rFonts w:ascii="TIMES NRBIS" w:hAnsi="TIMES NRBIS"/>
                <w:b/>
                <w:bCs/>
                <w:sz w:val="18"/>
                <w:szCs w:val="18"/>
                <w:lang w:val="fr-FR"/>
              </w:rPr>
              <w:t>³</w:t>
            </w:r>
            <w:r w:rsidR="002C06A0" w:rsidRPr="0066634C">
              <w:rPr>
                <w:b/>
                <w:bCs/>
                <w:sz w:val="20"/>
                <w:szCs w:val="20"/>
                <w:lang w:val="fr-FR"/>
              </w:rPr>
              <w:t>AGGADA</w:t>
            </w:r>
            <w:r w:rsidR="002C06A0">
              <w:rPr>
                <w:sz w:val="20"/>
                <w:szCs w:val="20"/>
                <w:lang w:val="fr-FR"/>
              </w:rPr>
              <w:t xml:space="preserve"> (édition Buber) </w:t>
            </w:r>
          </w:p>
          <w:p w:rsidR="00960AC6" w:rsidRPr="00960AC6" w:rsidRDefault="002C06A0" w:rsidP="0066634C">
            <w:pPr>
              <w:spacing w:line="264" w:lineRule="auto"/>
              <w:ind w:left="2"/>
              <w:jc w:val="both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 xml:space="preserve">- 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PE</w:t>
            </w:r>
            <w:r w:rsidR="00EA771D" w:rsidRPr="00EA771D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®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SIQTA ZU</w:t>
            </w:r>
            <w:r w:rsidR="0066634C" w:rsidRPr="0066634C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¹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TARTA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(</w:t>
            </w:r>
            <w:r w:rsidR="00960AC6" w:rsidRPr="00EF4724">
              <w:rPr>
                <w:sz w:val="20"/>
                <w:szCs w:val="20"/>
                <w:lang w:val="fr-FR"/>
              </w:rPr>
              <w:t>lèqa</w:t>
            </w:r>
            <w:r w:rsidR="00960AC6" w:rsidRPr="00EF4724">
              <w:rPr>
                <w:rFonts w:ascii="TIMES NRBIS" w:hAnsi="TIMES NRBIS"/>
                <w:sz w:val="20"/>
                <w:szCs w:val="20"/>
                <w:lang w:val="fr-FR"/>
              </w:rPr>
              <w:t>®</w:t>
            </w:r>
            <w:r w:rsidR="00960AC6" w:rsidRPr="00EF4724">
              <w:rPr>
                <w:sz w:val="20"/>
                <w:szCs w:val="20"/>
                <w:lang w:val="fr-FR"/>
              </w:rPr>
              <w:t xml:space="preserve">h </w:t>
            </w:r>
            <w:r w:rsidR="00960AC6" w:rsidRPr="00EF4724">
              <w:rPr>
                <w:rFonts w:ascii="TIMES NRBIS" w:hAnsi="TIMES NRBIS"/>
                <w:sz w:val="20"/>
                <w:szCs w:val="20"/>
                <w:lang w:val="fr-FR"/>
              </w:rPr>
              <w:t>ª</w:t>
            </w:r>
            <w:r w:rsidR="00960AC6" w:rsidRPr="00EF4724">
              <w:rPr>
                <w:sz w:val="20"/>
                <w:szCs w:val="20"/>
                <w:lang w:val="fr-FR"/>
              </w:rPr>
              <w:t>tov).</w:t>
            </w:r>
          </w:p>
          <w:p w:rsidR="00960AC6" w:rsidRPr="00960AC6" w:rsidRDefault="00960AC6" w:rsidP="0066634C">
            <w:pPr>
              <w:spacing w:after="60" w:line="264" w:lineRule="auto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- </w:t>
            </w:r>
            <w:r w:rsidR="0066634C" w:rsidRPr="00EF4724">
              <w:rPr>
                <w:b/>
                <w:bCs/>
                <w:spacing w:val="-2"/>
                <w:sz w:val="20"/>
                <w:szCs w:val="20"/>
                <w:lang w:val="fr-FR"/>
              </w:rPr>
              <w:t>YALQÛ</w:t>
            </w:r>
            <w:r w:rsidRPr="00EF4724">
              <w:rPr>
                <w:rFonts w:ascii="TIMES NRBIS" w:hAnsi="TIMES NRBIS"/>
                <w:b/>
                <w:bCs/>
                <w:spacing w:val="-2"/>
                <w:sz w:val="20"/>
                <w:szCs w:val="20"/>
                <w:lang w:val="fr-FR"/>
              </w:rPr>
              <w:t>¹</w:t>
            </w:r>
            <w:r w:rsidRPr="00EF4724">
              <w:rPr>
                <w:b/>
                <w:bCs/>
                <w:spacing w:val="-2"/>
                <w:sz w:val="20"/>
                <w:szCs w:val="20"/>
                <w:lang w:val="fr-FR"/>
              </w:rPr>
              <w:t>T SHIM</w:t>
            </w:r>
            <w:r w:rsidRPr="00EF4724">
              <w:rPr>
                <w:rFonts w:ascii="TIMES NRBIS" w:hAnsi="TIMES NRBIS"/>
                <w:b/>
                <w:bCs/>
                <w:spacing w:val="-2"/>
                <w:sz w:val="18"/>
                <w:szCs w:val="18"/>
                <w:lang w:val="fr-FR"/>
              </w:rPr>
              <w:t>²</w:t>
            </w:r>
            <w:r w:rsidRPr="00EF4724">
              <w:rPr>
                <w:b/>
                <w:bCs/>
                <w:spacing w:val="-2"/>
                <w:sz w:val="20"/>
                <w:szCs w:val="20"/>
                <w:lang w:val="fr-FR"/>
              </w:rPr>
              <w:t>ONI</w:t>
            </w:r>
            <w:r w:rsidRPr="00EF4724">
              <w:rPr>
                <w:spacing w:val="-2"/>
                <w:sz w:val="20"/>
                <w:szCs w:val="20"/>
                <w:lang w:val="fr-FR"/>
              </w:rPr>
              <w:t>, dit "Yalqou</w:t>
            </w:r>
            <w:r w:rsidRPr="00EF4724">
              <w:rPr>
                <w:rFonts w:ascii="TIMES NRBIS" w:hAnsi="TIMES NRBIS"/>
                <w:spacing w:val="-2"/>
                <w:sz w:val="20"/>
                <w:szCs w:val="20"/>
                <w:lang w:val="fr-FR"/>
              </w:rPr>
              <w:t>ª</w:t>
            </w:r>
            <w:r w:rsidRPr="00EF4724">
              <w:rPr>
                <w:spacing w:val="-2"/>
                <w:sz w:val="20"/>
                <w:szCs w:val="20"/>
                <w:lang w:val="fr-FR"/>
              </w:rPr>
              <w:t>t de Siméon de Francfort" 13°s. Recueil de midrashim.</w:t>
            </w:r>
          </w:p>
        </w:tc>
        <w:tc>
          <w:tcPr>
            <w:tcW w:w="5747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960AC6" w:rsidRPr="00960AC6" w:rsidRDefault="00960AC6" w:rsidP="0066634C">
            <w:pPr>
              <w:spacing w:line="264" w:lineRule="auto"/>
              <w:jc w:val="both"/>
              <w:rPr>
                <w:rFonts w:ascii="Bradley Hand ITC" w:hAnsi="Bradley Hand ITC"/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rFonts w:ascii="Lucida Handwriting" w:hAnsi="Lucida Handwriting" w:cs="Arial"/>
                <w:b/>
                <w:bCs/>
                <w:sz w:val="18"/>
                <w:szCs w:val="18"/>
                <w:lang w:val="fr-FR"/>
              </w:rPr>
              <w:t>Les Midrashim plus tardifs</w:t>
            </w:r>
            <w:r w:rsidRPr="00960AC6">
              <w:rPr>
                <w:rFonts w:ascii="Bradley Hand ITC" w:hAnsi="Bradley Hand ITC"/>
                <w:b/>
                <w:bCs/>
                <w:sz w:val="18"/>
                <w:szCs w:val="18"/>
                <w:lang w:val="fr-FR"/>
              </w:rPr>
              <w:t xml:space="preserve">  </w:t>
            </w:r>
            <w:r w:rsidRPr="00960AC6">
              <w:rPr>
                <w:sz w:val="20"/>
                <w:szCs w:val="20"/>
                <w:lang w:val="fr-FR"/>
              </w:rPr>
              <w:t>(compilés ≈ 11° à 13° s.)</w:t>
            </w:r>
          </w:p>
        </w:tc>
      </w:tr>
      <w:tr w:rsidR="0088416A" w:rsidRPr="0088416A" w:rsidTr="004B4D30">
        <w:trPr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701D3B">
            <w:pPr>
              <w:ind w:right="57"/>
              <w:jc w:val="right"/>
              <w:rPr>
                <w:spacing w:val="-4"/>
                <w:sz w:val="8"/>
                <w:szCs w:val="8"/>
              </w:rPr>
            </w:pPr>
          </w:p>
        </w:tc>
        <w:tc>
          <w:tcPr>
            <w:tcW w:w="15230" w:type="dxa"/>
            <w:gridSpan w:val="7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88416A" w:rsidRPr="0088416A" w:rsidRDefault="0088416A" w:rsidP="00701D3B">
            <w:pPr>
              <w:jc w:val="both"/>
              <w:rPr>
                <w:noProof/>
                <w:color w:val="202122"/>
                <w:sz w:val="8"/>
                <w:szCs w:val="8"/>
                <w:shd w:val="clear" w:color="auto" w:fill="FFFFFF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before="40"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15230" w:type="dxa"/>
            <w:gridSpan w:val="7"/>
            <w:tcBorders>
              <w:top w:val="double" w:sz="6" w:space="0" w:color="auto"/>
              <w:left w:val="single" w:sz="4" w:space="0" w:color="auto"/>
              <w:bottom w:val="double" w:sz="6" w:space="0" w:color="auto"/>
            </w:tcBorders>
          </w:tcPr>
          <w:p w:rsidR="00960AC6" w:rsidRPr="008F7957" w:rsidRDefault="008B1715" w:rsidP="00CA3B15">
            <w:pPr>
              <w:spacing w:before="60" w:line="264" w:lineRule="auto"/>
              <w:jc w:val="both"/>
              <w:rPr>
                <w:color w:val="202122"/>
                <w:shd w:val="clear" w:color="auto" w:fill="FFFFFF"/>
                <w:lang w:val="fr-FR"/>
              </w:rPr>
            </w:pPr>
            <w:r>
              <w:rPr>
                <w:noProof/>
                <w:color w:val="202122"/>
                <w:shd w:val="clear" w:color="auto" w:fill="FFFFFF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679.3pt;margin-top:7.5pt;width:71.4pt;height:27.15pt;z-index:251667456;mso-height-percent:200;mso-position-horizontal-relative:text;mso-position-vertical-relative:text;mso-height-percent:200;mso-width-relative:margin;mso-height-relative:margin;v-text-anchor:middle" strokeweight=".5pt">
                  <v:stroke dashstyle="longDash"/>
                  <v:textbox style="mso-next-textbox:#_x0000_s1033;mso-fit-shape-to-text:t" inset=".5mm,.3mm,.5mm,.3mm">
                    <w:txbxContent>
                      <w:p w:rsidR="00960AC6" w:rsidRDefault="00960AC6" w:rsidP="00960AC6">
                        <w:pPr>
                          <w:jc w:val="center"/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Teqûphat</w:t>
                        </w:r>
                      </w:p>
                      <w:p w:rsidR="00960AC6" w:rsidRPr="00E47F94" w:rsidRDefault="00960AC6" w:rsidP="00960AC6">
                        <w:pPr>
                          <w:jc w:val="center"/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ha-</w:t>
                        </w:r>
                        <w:r w:rsidRPr="0088416A"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Gue</w:t>
                        </w:r>
                        <w:r w:rsidRPr="0088416A">
                          <w:rPr>
                            <w:rFonts w:ascii="TIMES NRBIS" w:hAnsi="TIMES NRBIS"/>
                            <w:b/>
                            <w:bCs/>
                            <w:sz w:val="18"/>
                            <w:szCs w:val="18"/>
                          </w:rPr>
                          <w:t>³</w:t>
                        </w:r>
                        <w:r w:rsidRPr="0088416A"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onîm</w:t>
                        </w:r>
                      </w:p>
                    </w:txbxContent>
                  </v:textbox>
                </v:shape>
              </w:pict>
            </w:r>
            <w:r w:rsidR="002C06A0"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shd w:val="clear" w:color="auto" w:fill="FFFFFF"/>
                <w:lang w:val="fr-FR"/>
              </w:rPr>
              <w:t xml:space="preserve">Rav </w:t>
            </w:r>
            <w:r w:rsidR="00960AC6" w:rsidRPr="008F7957">
              <w:rPr>
                <w:b/>
                <w:bCs/>
                <w:caps/>
                <w:shd w:val="clear" w:color="auto" w:fill="FFFFFF"/>
                <w:lang w:val="fr-FR"/>
              </w:rPr>
              <w:t>Sa</w:t>
            </w:r>
            <w:r w:rsidR="00960AC6" w:rsidRPr="00C2301E">
              <w:rPr>
                <w:rFonts w:ascii="TIMES NRBIS" w:hAnsi="TIMES NRBIS"/>
                <w:b/>
                <w:bCs/>
                <w:caps/>
                <w:sz w:val="20"/>
                <w:szCs w:val="20"/>
                <w:shd w:val="clear" w:color="auto" w:fill="FFFFFF"/>
                <w:lang w:val="fr-FR"/>
              </w:rPr>
              <w:t>²</w:t>
            </w:r>
            <w:r w:rsidR="00960AC6" w:rsidRPr="008F7957">
              <w:rPr>
                <w:b/>
                <w:bCs/>
                <w:caps/>
                <w:shd w:val="clear" w:color="auto" w:fill="FFFFFF"/>
                <w:lang w:val="fr-FR"/>
              </w:rPr>
              <w:t>adya</w:t>
            </w:r>
            <w:r w:rsidR="00960AC6" w:rsidRPr="008F7957">
              <w:rPr>
                <w:shd w:val="clear" w:color="auto" w:fill="FFFFFF"/>
                <w:lang w:val="fr-FR"/>
              </w:rPr>
              <w:t xml:space="preserve"> ben Yosseph</w:t>
            </w:r>
            <w:r w:rsidR="00960AC6" w:rsidRPr="008F7957">
              <w:rPr>
                <w:caps/>
                <w:shd w:val="clear" w:color="auto" w:fill="FFFFFF"/>
                <w:lang w:val="fr-FR"/>
              </w:rPr>
              <w:t> </w:t>
            </w:r>
            <w:hyperlink r:id="rId7" w:tooltip="Gueonim" w:history="1"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Ga</w:t>
              </w:r>
              <w:r w:rsidR="00CA3B15" w:rsidRPr="00DA5C73">
                <w:rPr>
                  <w:rStyle w:val="Lienhypertexte"/>
                  <w:rFonts w:ascii="TIMES NRBIS" w:hAnsi="TIMES NRBIS"/>
                  <w:b/>
                  <w:bCs/>
                  <w:caps/>
                  <w:sz w:val="20"/>
                  <w:szCs w:val="20"/>
                  <w:u w:val="none"/>
                  <w:shd w:val="clear" w:color="auto" w:fill="FFFFFF"/>
                  <w:lang w:val="fr-FR"/>
                </w:rPr>
                <w:t>³</w:t>
              </w:r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on</w:t>
              </w:r>
            </w:hyperlink>
            <w:r w:rsidR="00960AC6" w:rsidRPr="008F7957">
              <w:rPr>
                <w:color w:val="202122"/>
                <w:shd w:val="clear" w:color="auto" w:fill="FFFFFF"/>
                <w:lang w:val="fr-FR"/>
              </w:rPr>
              <w:t>, juddéo-arabe égyptien, 882-942, à Soura et Poumbedita, a fait autorité entre Karaï</w:t>
            </w:r>
            <w:r w:rsidR="008C7C36">
              <w:rPr>
                <w:color w:val="202122"/>
                <w:shd w:val="clear" w:color="auto" w:fill="FFFFFF"/>
                <w:lang w:val="fr-FR"/>
              </w:rPr>
              <w:t>s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me et rationalisme.</w:t>
            </w:r>
          </w:p>
          <w:p w:rsidR="00960AC6" w:rsidRPr="008F7957" w:rsidRDefault="002C06A0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-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Rav 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Haï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 xml:space="preserve">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ben Sherira 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Ga</w:t>
            </w:r>
            <w:r w:rsidR="0066634C" w:rsidRPr="00DC7D78">
              <w:rPr>
                <w:rFonts w:ascii="TIMES NRBIS" w:hAnsi="TIMES NRBIS"/>
                <w:b/>
                <w:bCs/>
                <w:caps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on</w:t>
            </w:r>
            <w:r w:rsidR="00960AC6" w:rsidRPr="008F7957">
              <w:rPr>
                <w:caps/>
                <w:color w:val="202122"/>
                <w:shd w:val="clear" w:color="auto" w:fill="FFFFFF"/>
                <w:lang w:val="fr-FR"/>
              </w:rPr>
              <w:t xml:space="preserve">,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Poumbedita, vaste culture, esprit ouvert, 939-1038 [1038 est considérée comme la fin de la période des guéonim].</w:t>
            </w:r>
          </w:p>
          <w:p w:rsidR="001C0A5F" w:rsidRPr="001C0A5F" w:rsidRDefault="001C0A5F" w:rsidP="001C0A5F">
            <w:pPr>
              <w:spacing w:line="264" w:lineRule="auto"/>
              <w:jc w:val="both"/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</w:pPr>
            <w:r>
              <w:rPr>
                <w:color w:val="202122"/>
                <w:shd w:val="clear" w:color="auto" w:fill="FFFFFF"/>
                <w:lang w:val="fr-FR"/>
              </w:rPr>
              <w:t xml:space="preserve">- </w:t>
            </w:r>
            <w:r w:rsidRPr="001C0A5F"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t xml:space="preserve">Rabbi </w:t>
            </w:r>
            <w:r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 xml:space="preserve">Juda ben David </w:t>
            </w:r>
            <w:r w:rsidRPr="001C0A5F">
              <w:rPr>
                <w:rFonts w:ascii="TIMES NRBIS" w:hAnsi="TIMES NRBIS"/>
                <w:b/>
                <w:bCs/>
                <w:color w:val="202122"/>
                <w:sz w:val="20"/>
                <w:szCs w:val="20"/>
                <w:shd w:val="clear" w:color="auto" w:fill="FFFFFF"/>
              </w:rPr>
              <w:t>¹</w:t>
            </w:r>
            <w:r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Hayy</w:t>
            </w:r>
            <w:r w:rsidRPr="001C0A5F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uj</w:t>
            </w:r>
            <w:r w:rsidRPr="001C0A5F"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t xml:space="preserve"> </w:t>
            </w:r>
            <w:r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t>(≈ 945-1000) Maroc puis Cordoue, principal initiateur de la grammaire hébraïque "moderne"</w:t>
            </w:r>
          </w:p>
          <w:p w:rsidR="00960AC6" w:rsidRDefault="002C06A0" w:rsidP="0066634C">
            <w:pPr>
              <w:spacing w:line="264" w:lineRule="auto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="00960AC6" w:rsidRPr="008F7957">
              <w:rPr>
                <w:lang w:val="fr-FR"/>
              </w:rPr>
              <w:t xml:space="preserve">Rabbi </w:t>
            </w:r>
            <w:hyperlink r:id="rId8" w:history="1"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Ni</w:t>
              </w:r>
              <w:r w:rsidR="00CA3B15" w:rsidRPr="00DA5C73">
                <w:rPr>
                  <w:rFonts w:ascii="TIMES NRBIS" w:hAnsi="TIMES NRBIS"/>
                  <w:spacing w:val="-4"/>
                  <w:sz w:val="20"/>
                  <w:szCs w:val="20"/>
                </w:rPr>
                <w:t>®</w:t>
              </w:r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s</w:t>
              </w:r>
              <w:r w:rsidR="00CA3B15" w:rsidRPr="00DA5C73">
                <w:rPr>
                  <w:rFonts w:ascii="TIMES NRBIS" w:hAnsi="TIMES NRBIS"/>
                  <w:spacing w:val="-4"/>
                  <w:sz w:val="20"/>
                  <w:szCs w:val="20"/>
                </w:rPr>
                <w:t>®</w:t>
              </w:r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sim</w:t>
              </w:r>
              <w:r w:rsidR="00960AC6" w:rsidRPr="00DA5C73">
                <w:rPr>
                  <w:rStyle w:val="Lienhypertexte"/>
                  <w:u w:val="none"/>
                  <w:shd w:val="clear" w:color="auto" w:fill="FFFFFF"/>
                  <w:lang w:val="fr-FR"/>
                </w:rPr>
                <w:t xml:space="preserve"> ben Jacob</w:t>
              </w:r>
            </w:hyperlink>
            <w:r w:rsidR="00960AC6" w:rsidRPr="008F7957">
              <w:rPr>
                <w:shd w:val="clear" w:color="auto" w:fill="FFFFFF"/>
                <w:lang w:val="fr-FR"/>
              </w:rPr>
              <w:t xml:space="preserve"> ben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 Ni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sim ibn Shahin, dit Ni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sim Ga</w:t>
            </w:r>
            <w:r w:rsidR="0066634C" w:rsidRPr="00DC7D78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on, Kairouan, exégète tunisien, 990-1062 (≠ Ni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sim Ga</w:t>
            </w:r>
            <w:r w:rsidR="0066634C" w:rsidRPr="00DC7D78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on Gerondi).</w:t>
            </w:r>
          </w:p>
          <w:p w:rsidR="00163D16" w:rsidRPr="00163D16" w:rsidRDefault="00163D16" w:rsidP="00163D16">
            <w:pPr>
              <w:spacing w:line="264" w:lineRule="auto"/>
              <w:jc w:val="both"/>
              <w:rPr>
                <w:sz w:val="20"/>
                <w:szCs w:val="20"/>
                <w:lang w:val="fr-FR"/>
              </w:rPr>
            </w:pPr>
            <w:r w:rsidRPr="00163D16"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lastRenderedPageBreak/>
              <w:t xml:space="preserve">- 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Rabbi 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 xml:space="preserve">Yona Ibn </w:t>
            </w:r>
            <w:r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Y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ana</w:t>
            </w:r>
            <w:r w:rsidRPr="00163D16">
              <w:rPr>
                <w:rFonts w:ascii="TIMES NRBIS" w:hAnsi="TIMES NRBIS"/>
                <w:b/>
                <w:bCs/>
                <w:color w:val="202122"/>
                <w:sz w:val="20"/>
                <w:szCs w:val="20"/>
                <w:shd w:val="clear" w:color="auto" w:fill="FFFFFF"/>
              </w:rPr>
              <w:t>¹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h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 (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RIB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 xml:space="preserve"> ou Rivag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),  ≈ 99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>0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 xml:space="preserve">-1050 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 xml:space="preserve">linguiste andalou (à la suite 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de Juda ben David Ḥayyuj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>)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, auteur du "</w:t>
            </w:r>
            <w:r w:rsidRPr="00163D16">
              <w:rPr>
                <w:i/>
                <w:iCs/>
                <w:color w:val="202122"/>
                <w:sz w:val="20"/>
                <w:szCs w:val="20"/>
                <w:shd w:val="clear" w:color="auto" w:fill="FFFFFF"/>
              </w:rPr>
              <w:t>séfèr ha-shorashim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"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 xml:space="preserve"> et du "</w:t>
            </w:r>
            <w:r w:rsidRPr="00163D16">
              <w:rPr>
                <w:i/>
                <w:iCs/>
                <w:color w:val="202122"/>
                <w:sz w:val="20"/>
                <w:szCs w:val="20"/>
                <w:shd w:val="clear" w:color="auto" w:fill="FFFFFF"/>
              </w:rPr>
              <w:t>séfère ha-riqmah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>"</w:t>
            </w:r>
          </w:p>
          <w:p w:rsidR="00960AC6" w:rsidRPr="0088416A" w:rsidRDefault="008B1715" w:rsidP="0066634C">
            <w:pPr>
              <w:spacing w:before="120" w:after="60" w:line="264" w:lineRule="auto"/>
              <w:ind w:left="4394"/>
              <w:rPr>
                <w:rFonts w:ascii="Comic Sans MS" w:hAnsi="Comic Sans MS"/>
                <w:b/>
                <w:bCs/>
                <w:lang w:val="fr-FR"/>
              </w:rPr>
            </w:pPr>
            <w:r>
              <w:rPr>
                <w:rFonts w:ascii="Comic Sans MS" w:hAnsi="Comic Sans MS"/>
                <w:b/>
                <w:bCs/>
                <w:i/>
                <w:iCs/>
                <w:noProof/>
                <w:color w:val="202122"/>
                <w:shd w:val="clear" w:color="auto" w:fill="FFFFFF"/>
              </w:rPr>
              <w:pict>
                <v:shape id="_x0000_s1034" type="#_x0000_t202" style="position:absolute;left:0;text-align:left;margin-left:706.5pt;margin-top:10.4pt;width:43.6pt;height:145.05pt;z-index:251668480;mso-width-relative:margin;mso-height-relative:margin;v-text-anchor:middle" strokeweight=".5pt">
                  <v:stroke dashstyle="longDash"/>
                  <v:textbox style="layout-flow:vertical;mso-next-textbox:#_x0000_s1034;mso-fit-shape-to-text:t" inset=".5mm,.3mm,.5mm,.3mm">
                    <w:txbxContent>
                      <w:p w:rsidR="00960AC6" w:rsidRPr="00960AC6" w:rsidRDefault="00960AC6" w:rsidP="00960AC6">
                        <w:pPr>
                          <w:jc w:val="center"/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r w:rsidRPr="00960AC6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Teqûphat  ha-Ri</w:t>
                        </w:r>
                        <w:r w:rsidRPr="00960AC6">
                          <w:rPr>
                            <w:rFonts w:ascii="TIMES NRBIS" w:hAnsi="TIMES NRBIS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³</w:t>
                        </w:r>
                        <w:r w:rsidRPr="00960AC6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 xml:space="preserve">shonîm </w:t>
                        </w:r>
                      </w:p>
                      <w:p w:rsidR="00701D3B" w:rsidRDefault="00960AC6" w:rsidP="00960AC6">
                        <w:pPr>
                          <w:spacing w:after="40"/>
                          <w:jc w:val="center"/>
                          <w:rPr>
                            <w:sz w:val="20"/>
                            <w:szCs w:val="20"/>
                            <w:lang w:val="fr-FR"/>
                          </w:rPr>
                        </w:pPr>
                        <w:r w:rsidRPr="00960AC6">
                          <w:rPr>
                            <w:sz w:val="20"/>
                            <w:szCs w:val="20"/>
                            <w:lang w:val="fr-FR"/>
                          </w:rPr>
                          <w:t xml:space="preserve">(avant le Shulhan arûkh </w:t>
                        </w:r>
                      </w:p>
                      <w:p w:rsidR="00960AC6" w:rsidRPr="00960AC6" w:rsidRDefault="00960AC6" w:rsidP="00960AC6">
                        <w:pPr>
                          <w:spacing w:after="40"/>
                          <w:jc w:val="center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960AC6">
                          <w:rPr>
                            <w:sz w:val="20"/>
                            <w:szCs w:val="20"/>
                            <w:lang w:val="fr-FR"/>
                          </w:rPr>
                          <w:t>de J. Caro ≈1565)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mic Sans MS" w:hAnsi="Comic Sans MS"/>
                <w:b/>
                <w:bCs/>
                <w:i/>
                <w:iCs/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left:0;text-align:left;margin-left:491.6pt;margin-top:2.85pt;width:264.55pt;height:2.75pt;z-index:251665408" o:connectortype="straight" strokeweight=".5pt">
                  <v:stroke dashstyle="longDash"/>
                </v:shape>
              </w:pict>
            </w:r>
            <w:r w:rsidR="00960AC6" w:rsidRPr="00EF4724">
              <w:rPr>
                <w:rFonts w:ascii="Comic Sans MS" w:hAnsi="Comic Sans MS" w:cs="Arial"/>
                <w:b/>
                <w:bCs/>
                <w:bdr w:val="dashed" w:sz="4" w:space="0" w:color="auto"/>
                <w:lang w:val="fr-FR"/>
              </w:rPr>
              <w:t>Commentateurs et décisionnaires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 xml:space="preserve"> (ri</w:t>
            </w:r>
            <w:r w:rsidR="00960AC6" w:rsidRPr="00DC7D78">
              <w:rPr>
                <w:rFonts w:ascii="TIMES NRBIS" w:hAnsi="TIMES NRBIS"/>
                <w:b/>
                <w:bCs/>
                <w:sz w:val="20"/>
                <w:szCs w:val="20"/>
                <w:bdr w:val="dashed" w:sz="4" w:space="0" w:color="auto"/>
                <w:lang w:val="fr-FR"/>
              </w:rPr>
              <w:t>³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 xml:space="preserve">shonim et </w:t>
            </w:r>
            <w:r w:rsidR="00960AC6" w:rsidRPr="00DC7D78">
              <w:rPr>
                <w:rFonts w:ascii="TIMES NRBIS" w:hAnsi="TIMES NRBIS"/>
                <w:b/>
                <w:bCs/>
                <w:sz w:val="20"/>
                <w:szCs w:val="20"/>
                <w:bdr w:val="dashed" w:sz="4" w:space="0" w:color="auto"/>
                <w:lang w:val="fr-FR"/>
              </w:rPr>
              <w:t>³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>a</w:t>
            </w:r>
            <w:r w:rsidR="00960AC6" w:rsidRPr="00EF4724">
              <w:rPr>
                <w:rFonts w:ascii="TIMES NRBIS" w:hAnsi="TIMES NRBIS"/>
                <w:b/>
                <w:bCs/>
                <w:bdr w:val="dashed" w:sz="4" w:space="0" w:color="auto"/>
                <w:lang w:val="fr-FR"/>
              </w:rPr>
              <w:t>®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>haronim</w:t>
            </w:r>
            <w:r w:rsidR="00960AC6" w:rsidRPr="0088416A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>)</w:t>
            </w:r>
          </w:p>
          <w:p w:rsidR="00960AC6" w:rsidRPr="008F7957" w:rsidRDefault="00960AC6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i/>
                <w:iCs/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>R</w:t>
            </w:r>
            <w:r w:rsidRPr="008F7957">
              <w:rPr>
                <w:b/>
                <w:bCs/>
                <w:caps/>
                <w:lang w:val="fr-FR"/>
              </w:rPr>
              <w:t>ashi</w:t>
            </w:r>
            <w:r w:rsidRPr="008F7957">
              <w:rPr>
                <w:b/>
                <w:bCs/>
                <w:lang w:val="fr-FR"/>
              </w:rPr>
              <w:t xml:space="preserve"> de Tr</w:t>
            </w:r>
            <w:r w:rsidRPr="008F7957">
              <w:rPr>
                <w:lang w:val="fr-FR"/>
              </w:rPr>
              <w:t>oyes (</w:t>
            </w:r>
            <w:r w:rsidRPr="008F7957">
              <w:rPr>
                <w:b/>
                <w:bCs/>
                <w:lang w:val="fr-FR"/>
              </w:rPr>
              <w:t>R</w:t>
            </w:r>
            <w:r w:rsidRPr="008F7957">
              <w:rPr>
                <w:lang w:val="fr-FR"/>
              </w:rPr>
              <w:t xml:space="preserve">abbi </w:t>
            </w:r>
            <w:r w:rsidRPr="008F7957">
              <w:rPr>
                <w:b/>
                <w:bCs/>
                <w:lang w:val="fr-FR"/>
              </w:rPr>
              <w:t>SH</w:t>
            </w:r>
            <w:r w:rsidRPr="008F7957">
              <w:rPr>
                <w:lang w:val="fr-FR"/>
              </w:rPr>
              <w:t xml:space="preserve">lomo ben </w:t>
            </w:r>
            <w:r w:rsidRPr="00EF4724">
              <w:rPr>
                <w:b/>
                <w:bCs/>
                <w:lang w:val="fr-FR"/>
              </w:rPr>
              <w:t>I</w:t>
            </w:r>
            <w:r w:rsidRPr="00EF4724">
              <w:rPr>
                <w:lang w:val="fr-FR"/>
              </w:rPr>
              <w:t>ts</w:t>
            </w:r>
            <w:r w:rsidRPr="00EF4724">
              <w:rPr>
                <w:rFonts w:ascii="TIMES NRBIS" w:hAnsi="TIMES NRBIS"/>
                <w:lang w:val="fr-FR"/>
              </w:rPr>
              <w:t>®</w:t>
            </w:r>
            <w:r w:rsidRPr="00EF4724">
              <w:rPr>
                <w:lang w:val="fr-FR"/>
              </w:rPr>
              <w:t>haq Ha-Tsarfati</w:t>
            </w:r>
            <w:r w:rsidRPr="008F7957">
              <w:rPr>
                <w:lang w:val="fr-FR"/>
              </w:rPr>
              <w:t>) 1040-1105, commentateur incontournable de la tradition.</w:t>
            </w:r>
          </w:p>
          <w:p w:rsidR="00960AC6" w:rsidRPr="008F7957" w:rsidRDefault="002C06A0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b/>
                <w:bCs/>
                <w:lang w:val="fr-FR"/>
              </w:rPr>
              <w:t>-</w:t>
            </w:r>
            <w:r w:rsidR="00163D16">
              <w:rPr>
                <w:b/>
                <w:bCs/>
                <w:lang w:val="fr-FR"/>
              </w:rPr>
              <w:t xml:space="preserve"> </w:t>
            </w:r>
            <w:r w:rsidR="00960AC6" w:rsidRPr="008F7957">
              <w:rPr>
                <w:b/>
                <w:bCs/>
                <w:lang w:val="fr-FR"/>
              </w:rPr>
              <w:t>RASHBAM</w:t>
            </w:r>
            <w:r w:rsidR="00960AC6" w:rsidRPr="008F7957">
              <w:rPr>
                <w:lang w:val="fr-FR"/>
              </w:rPr>
              <w:t xml:space="preserve"> (</w:t>
            </w:r>
            <w:r w:rsidR="00960AC6" w:rsidRPr="008F7957">
              <w:rPr>
                <w:b/>
                <w:bCs/>
                <w:lang w:val="fr-FR"/>
              </w:rPr>
              <w:t>R</w:t>
            </w:r>
            <w:r w:rsidR="00960AC6" w:rsidRPr="008F7957">
              <w:rPr>
                <w:lang w:val="fr-FR"/>
              </w:rPr>
              <w:t xml:space="preserve">abbi </w:t>
            </w:r>
            <w:r w:rsidR="00960AC6" w:rsidRPr="008F7957">
              <w:rPr>
                <w:b/>
                <w:bCs/>
                <w:lang w:val="fr-FR"/>
              </w:rPr>
              <w:t>Sh</w:t>
            </w:r>
            <w:r w:rsidR="00960AC6" w:rsidRPr="008F7957">
              <w:rPr>
                <w:lang w:val="fr-FR"/>
              </w:rPr>
              <w:t xml:space="preserve">muel </w:t>
            </w:r>
            <w:r w:rsidR="00960AC6" w:rsidRPr="00EF4724">
              <w:rPr>
                <w:b/>
                <w:bCs/>
                <w:lang w:val="fr-FR"/>
              </w:rPr>
              <w:t>B</w:t>
            </w:r>
            <w:r w:rsidR="00960AC6" w:rsidRPr="00EF4724">
              <w:rPr>
                <w:lang w:val="fr-FR"/>
              </w:rPr>
              <w:t xml:space="preserve">en </w:t>
            </w:r>
            <w:r w:rsidR="00960AC6" w:rsidRPr="00EF4724">
              <w:rPr>
                <w:b/>
                <w:bCs/>
                <w:lang w:val="fr-FR"/>
              </w:rPr>
              <w:t>M</w:t>
            </w:r>
            <w:r w:rsidR="00960AC6" w:rsidRPr="00EF4724">
              <w:rPr>
                <w:lang w:val="fr-FR"/>
              </w:rPr>
              <w:t>é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EF4724">
              <w:rPr>
                <w:lang w:val="fr-FR"/>
              </w:rPr>
              <w:t>ïr)</w:t>
            </w:r>
            <w:r w:rsidR="00960AC6" w:rsidRPr="00EF4724">
              <w:rPr>
                <w:caps/>
                <w:lang w:val="fr-FR"/>
              </w:rPr>
              <w:t>,</w:t>
            </w:r>
            <w:r w:rsidR="00960AC6" w:rsidRPr="008F7957">
              <w:rPr>
                <w:caps/>
                <w:lang w:val="fr-FR"/>
              </w:rPr>
              <w:t xml:space="preserve"> </w:t>
            </w:r>
            <w:r w:rsidR="00960AC6" w:rsidRPr="008F7957">
              <w:rPr>
                <w:lang w:val="fr-FR"/>
              </w:rPr>
              <w:t>beau-fils de</w:t>
            </w:r>
            <w:r w:rsidR="00960AC6" w:rsidRPr="008F7957">
              <w:rPr>
                <w:caps/>
                <w:lang w:val="fr-FR"/>
              </w:rPr>
              <w:t xml:space="preserve"> R</w:t>
            </w:r>
            <w:r w:rsidR="00960AC6" w:rsidRPr="008F7957">
              <w:rPr>
                <w:lang w:val="fr-FR"/>
              </w:rPr>
              <w:t>ashi</w:t>
            </w:r>
            <w:r w:rsidR="00960AC6" w:rsidRPr="008F7957">
              <w:rPr>
                <w:caps/>
                <w:lang w:val="fr-FR"/>
              </w:rPr>
              <w:t xml:space="preserve"> </w:t>
            </w:r>
            <w:r w:rsidR="00960AC6" w:rsidRPr="008F7957">
              <w:rPr>
                <w:lang w:val="fr-FR"/>
              </w:rPr>
              <w:t>(≈ 1080 - 1158), en Champagne, puis à Rouen.</w:t>
            </w:r>
          </w:p>
          <w:p w:rsidR="00960AC6" w:rsidRPr="008F7957" w:rsidRDefault="00960AC6" w:rsidP="0066634C">
            <w:pPr>
              <w:spacing w:line="264" w:lineRule="auto"/>
              <w:ind w:left="624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EF4724">
              <w:rPr>
                <w:b/>
                <w:bCs/>
                <w:caps/>
                <w:lang w:val="fr-FR"/>
              </w:rPr>
              <w:t xml:space="preserve">Ibn </w:t>
            </w:r>
            <w:r w:rsidRPr="00C2301E">
              <w:rPr>
                <w:rFonts w:ascii="TIMES NRBIS" w:hAnsi="TIMES NRBIS"/>
                <w:b/>
                <w:bCs/>
                <w:caps/>
                <w:sz w:val="20"/>
                <w:szCs w:val="20"/>
                <w:lang w:val="fr-FR"/>
              </w:rPr>
              <w:t>²</w:t>
            </w:r>
            <w:r w:rsidRPr="00EF4724">
              <w:rPr>
                <w:b/>
                <w:bCs/>
                <w:caps/>
                <w:lang w:val="fr-FR"/>
              </w:rPr>
              <w:t>Ezra</w:t>
            </w:r>
            <w:r w:rsidRPr="008F7957">
              <w:rPr>
                <w:lang w:val="fr-FR"/>
              </w:rPr>
              <w:t xml:space="preserve"> (Abraham </w:t>
            </w:r>
            <w:r w:rsidRPr="00EF4724">
              <w:rPr>
                <w:lang w:val="fr-FR"/>
              </w:rPr>
              <w:t>ben Mé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EF4724">
              <w:rPr>
                <w:lang w:val="fr-FR"/>
              </w:rPr>
              <w:t>ïr</w:t>
            </w:r>
            <w:r w:rsidRPr="008F7957">
              <w:rPr>
                <w:lang w:val="fr-FR"/>
              </w:rPr>
              <w:t>) 1089 – 1167, Andalousie, le plus grand commentateur de la Bible, après Rashi.</w:t>
            </w:r>
          </w:p>
          <w:p w:rsidR="00960AC6" w:rsidRDefault="002C06A0" w:rsidP="0066634C">
            <w:pPr>
              <w:spacing w:line="264" w:lineRule="auto"/>
              <w:ind w:left="57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Ya</w:t>
            </w:r>
            <w:r w:rsidR="0066634C" w:rsidRPr="00C2301E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aqov [Jacob] ben Me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ïr , dit </w:t>
            </w:r>
            <w:r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Rabbénû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 xml:space="preserve"> Tam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, (1100-1171), petit-fils de Rashi ; célèbre surtout pour ses to</w:t>
            </w:r>
            <w:r w:rsidR="008B12F3" w:rsidRPr="008B12F3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ª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8B12F3" w:rsidRPr="008B12F3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ª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safot et ses piyyu</w:t>
            </w:r>
            <w:r w:rsidR="00960AC6" w:rsidRPr="008F7957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ª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tim.</w:t>
            </w:r>
          </w:p>
          <w:p w:rsidR="00163D16" w:rsidRPr="008F7957" w:rsidRDefault="00163D16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>
              <w:rPr>
                <w:color w:val="202122"/>
                <w:shd w:val="clear" w:color="auto" w:fill="FFFFFF"/>
                <w:lang w:val="fr-FR"/>
              </w:rPr>
              <w:t xml:space="preserve">- 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RADAQ</w:t>
            </w:r>
            <w:r>
              <w:rPr>
                <w:color w:val="202122"/>
                <w:shd w:val="clear" w:color="auto" w:fill="FFFFFF"/>
                <w:lang w:val="fr-FR"/>
              </w:rPr>
              <w:t xml:space="preserve"> (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R</w:t>
            </w:r>
            <w:r>
              <w:rPr>
                <w:color w:val="202122"/>
                <w:shd w:val="clear" w:color="auto" w:fill="FFFFFF"/>
                <w:lang w:val="fr-FR"/>
              </w:rPr>
              <w:t xml:space="preserve">abbi 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D</w:t>
            </w:r>
            <w:r>
              <w:rPr>
                <w:color w:val="202122"/>
                <w:shd w:val="clear" w:color="auto" w:fill="FFFFFF"/>
                <w:lang w:val="fr-FR"/>
              </w:rPr>
              <w:t xml:space="preserve">avid 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Qim</w:t>
            </w:r>
            <w:r w:rsidRPr="00163D16">
              <w:rPr>
                <w:rFonts w:ascii="TIMES NRBIS" w:hAnsi="TIMES NRBIS"/>
                <w:b/>
                <w:bCs/>
                <w:color w:val="202122"/>
                <w:shd w:val="clear" w:color="auto" w:fill="FFFFFF"/>
                <w:lang w:val="fr-FR"/>
              </w:rPr>
              <w:t>®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hi</w:t>
            </w:r>
            <w:r>
              <w:rPr>
                <w:color w:val="202122"/>
                <w:shd w:val="clear" w:color="auto" w:fill="FFFFFF"/>
                <w:lang w:val="fr-FR"/>
              </w:rPr>
              <w:t>) Narbonne (≈ 1160-1235), grammairien et exégète, auteur du "</w:t>
            </w:r>
            <w:r w:rsidRPr="00163D16">
              <w:rPr>
                <w:i/>
                <w:iCs/>
                <w:color w:val="202122"/>
                <w:shd w:val="clear" w:color="auto" w:fill="FFFFFF"/>
                <w:lang w:val="fr-FR"/>
              </w:rPr>
              <w:t>Mikhlol</w:t>
            </w:r>
            <w:r>
              <w:rPr>
                <w:color w:val="202122"/>
                <w:shd w:val="clear" w:color="auto" w:fill="FFFFFF"/>
                <w:lang w:val="fr-FR"/>
              </w:rPr>
              <w:t>"</w:t>
            </w:r>
          </w:p>
          <w:p w:rsidR="00960AC6" w:rsidRPr="008F7957" w:rsidRDefault="00960AC6" w:rsidP="0066634C">
            <w:pPr>
              <w:spacing w:line="264" w:lineRule="auto"/>
              <w:ind w:left="624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>RAMBAN</w:t>
            </w:r>
            <w:r w:rsidRPr="008F7957">
              <w:rPr>
                <w:lang w:val="fr-FR"/>
              </w:rPr>
              <w:t xml:space="preserve"> = 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>Moïse Na</w:t>
            </w:r>
            <w:r w:rsidRPr="008F7957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>hmanide (</w:t>
            </w:r>
            <w:r w:rsidRPr="008F7957">
              <w:rPr>
                <w:color w:val="202122"/>
                <w:shd w:val="clear" w:color="auto" w:fill="FFFFFF"/>
                <w:rtl/>
                <w:lang w:bidi="he-IL"/>
              </w:rPr>
              <w:t>משה בן נחמן גירונדי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Moshe ben Na</w:t>
            </w:r>
            <w:r w:rsidRPr="008F7957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hman Gerondi </w:t>
            </w:r>
            <w:r w:rsidRPr="008F7957">
              <w:rPr>
                <w:color w:val="202122"/>
                <w:shd w:val="clear" w:color="auto" w:fill="FFFFFF"/>
                <w:rtl/>
                <w:lang w:bidi="he-IL"/>
              </w:rPr>
              <w:t>רמב</w:t>
            </w:r>
            <w:r w:rsidRPr="008F7957">
              <w:rPr>
                <w:color w:val="202122"/>
                <w:shd w:val="clear" w:color="auto" w:fill="FFFFFF"/>
                <w:rtl/>
              </w:rPr>
              <w:t>"</w:t>
            </w:r>
            <w:r w:rsidRPr="008F7957">
              <w:rPr>
                <w:color w:val="202122"/>
                <w:shd w:val="clear" w:color="auto" w:fill="FFFFFF"/>
                <w:rtl/>
                <w:lang w:bidi="he-IL"/>
              </w:rPr>
              <w:t>ן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>) 1194-1270, Catalogne.</w:t>
            </w:r>
          </w:p>
          <w:p w:rsidR="00960AC6" w:rsidRPr="008F7957" w:rsidRDefault="00960AC6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le 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="0066634C" w:rsidRPr="008F7957">
              <w:rPr>
                <w:b/>
                <w:bCs/>
                <w:caps/>
                <w:lang w:val="fr-FR"/>
              </w:rPr>
              <w:t>HIZQÛ</w:t>
            </w:r>
            <w:r w:rsidRPr="008F7957">
              <w:rPr>
                <w:b/>
                <w:bCs/>
                <w:caps/>
                <w:lang w:val="fr-FR"/>
              </w:rPr>
              <w:t>NI</w:t>
            </w:r>
            <w:r w:rsidRPr="008F7957">
              <w:rPr>
                <w:caps/>
                <w:lang w:val="fr-FR"/>
              </w:rPr>
              <w:t xml:space="preserve"> </w:t>
            </w:r>
            <w:r w:rsidRPr="008F7957">
              <w:rPr>
                <w:lang w:val="fr-FR"/>
              </w:rPr>
              <w:t xml:space="preserve">(= Rav </w:t>
            </w:r>
            <w:r w:rsidRPr="008F7957">
              <w:rPr>
                <w:rFonts w:ascii="TIMES NRBIS" w:hAnsi="TIMES NRBIS"/>
                <w:lang w:val="fr-FR"/>
              </w:rPr>
              <w:t>¹</w:t>
            </w:r>
            <w:r w:rsidRPr="008F7957">
              <w:rPr>
                <w:lang w:val="fr-FR"/>
              </w:rPr>
              <w:t xml:space="preserve">Hizqiyahû ben </w:t>
            </w:r>
            <w:r w:rsidRPr="008F7957">
              <w:rPr>
                <w:rFonts w:ascii="TIMES NRBIS" w:hAnsi="TIMES NRBIS"/>
                <w:lang w:val="fr-FR"/>
              </w:rPr>
              <w:t>Manoa®h</w:t>
            </w:r>
            <w:r w:rsidRPr="008F7957">
              <w:rPr>
                <w:lang w:val="fr-FR"/>
              </w:rPr>
              <w:t>) 13° siècle, en Provence.</w:t>
            </w:r>
          </w:p>
          <w:p w:rsidR="00960AC6" w:rsidRPr="008F7957" w:rsidRDefault="002C06A0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>-</w:t>
            </w:r>
            <w:r w:rsidR="0066634C" w:rsidRPr="008F7957">
              <w:rPr>
                <w:lang w:val="fr-FR"/>
              </w:rPr>
              <w:t xml:space="preserve"> le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b/>
                <w:bCs/>
                <w:lang w:val="fr-FR"/>
              </w:rPr>
              <w:t>ZOHAR</w:t>
            </w:r>
            <w:r w:rsidR="00960AC6" w:rsidRPr="008F7957">
              <w:rPr>
                <w:lang w:val="fr-FR"/>
              </w:rPr>
              <w:t xml:space="preserve"> (= "livre de la splendeur") rédigé vers 1270/80 par Moïse de Leon ?, traditions censées remonter à </w:t>
            </w:r>
            <w:r w:rsidR="00960AC6" w:rsidRPr="008F7957">
              <w:rPr>
                <w:shd w:val="clear" w:color="auto" w:fill="FFFFFF"/>
                <w:lang w:val="fr-FR"/>
              </w:rPr>
              <w:t>Rabbi Simeon bar Yo</w:t>
            </w:r>
            <w:r w:rsidR="00960AC6" w:rsidRPr="008F7957">
              <w:rPr>
                <w:rFonts w:ascii="TIMES NRBIS" w:hAnsi="TIMES NRBIS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shd w:val="clear" w:color="auto" w:fill="FFFFFF"/>
                <w:lang w:val="fr-FR"/>
              </w:rPr>
              <w:t>haï</w:t>
            </w:r>
            <w:r w:rsidR="00960AC6" w:rsidRPr="008F7957">
              <w:rPr>
                <w:lang w:val="fr-FR"/>
              </w:rPr>
              <w:t xml:space="preserve"> (tanna du 2° s.).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caps/>
                <w:lang w:val="fr-FR"/>
              </w:rPr>
              <w:t>Da</w:t>
            </w:r>
            <w:r w:rsidRPr="00C2301E">
              <w:rPr>
                <w:rFonts w:ascii="TIMES NRBIS" w:hAnsi="TIMES NRBIS"/>
                <w:b/>
                <w:bCs/>
                <w:caps/>
                <w:sz w:val="20"/>
                <w:szCs w:val="20"/>
                <w:lang w:val="fr-FR"/>
              </w:rPr>
              <w:t>²</w:t>
            </w:r>
            <w:r w:rsidRPr="008F7957">
              <w:rPr>
                <w:b/>
                <w:bCs/>
                <w:caps/>
                <w:lang w:val="fr-FR"/>
              </w:rPr>
              <w:t>at Zeqénim</w:t>
            </w:r>
            <w:r w:rsidRPr="008F7957">
              <w:rPr>
                <w:lang w:val="fr-FR"/>
              </w:rPr>
              <w:t xml:space="preserve"> des "Ba</w:t>
            </w:r>
            <w:r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>alé ha-Tossafôt" = "Maîtres To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lang w:val="fr-FR"/>
              </w:rPr>
              <w:t>safistes"</w:t>
            </w:r>
            <w:r w:rsidR="009C3BB9" w:rsidRPr="008F7957">
              <w:rPr>
                <w:lang w:val="fr-FR"/>
              </w:rPr>
              <w:t xml:space="preserve"> et HADAR ZEQ</w:t>
            </w:r>
            <w:r w:rsidR="009C3BB9" w:rsidRPr="008F7957">
              <w:rPr>
                <w:caps/>
                <w:lang w:val="fr-FR"/>
              </w:rPr>
              <w:t>é</w:t>
            </w:r>
            <w:r w:rsidR="009C3BB9" w:rsidRPr="008F7957">
              <w:rPr>
                <w:lang w:val="fr-FR"/>
              </w:rPr>
              <w:t>NIM</w:t>
            </w:r>
            <w:r w:rsidRPr="008F7957">
              <w:rPr>
                <w:lang w:val="fr-FR"/>
              </w:rPr>
              <w:t>, (date inconnue, 1° publication en 1783).</w:t>
            </w:r>
          </w:p>
          <w:p w:rsidR="002C06A0" w:rsidRPr="008F7957" w:rsidRDefault="002C06A0" w:rsidP="00CA3B15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</w:rPr>
              <w:t>HADAR ZEQ</w:t>
            </w:r>
            <w:r w:rsidRPr="008F7957">
              <w:rPr>
                <w:b/>
                <w:bCs/>
                <w:caps/>
              </w:rPr>
              <w:t>é</w:t>
            </w:r>
            <w:r w:rsidRPr="008F7957">
              <w:rPr>
                <w:b/>
                <w:bCs/>
              </w:rPr>
              <w:t>NIM</w:t>
            </w:r>
            <w:r w:rsidRPr="008F7957">
              <w:t xml:space="preserve"> cmpilation de To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t>safistes et de Rashi (date et publication = da</w:t>
            </w:r>
            <w:r w:rsidR="0066634C" w:rsidRPr="00B70687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t xml:space="preserve">at zeqénim) ; </w:t>
            </w:r>
            <w:r w:rsidRPr="008F7957">
              <w:rPr>
                <w:lang w:val="fr-FR"/>
              </w:rPr>
              <w:t xml:space="preserve">(date </w:t>
            </w:r>
            <w:r w:rsidR="00CA3B15">
              <w:rPr>
                <w:lang w:val="fr-FR"/>
              </w:rPr>
              <w:t>: ?</w:t>
            </w:r>
            <w:r w:rsidRPr="008F7957">
              <w:rPr>
                <w:lang w:val="fr-FR"/>
              </w:rPr>
              <w:t>, 1° publication en 1783).</w:t>
            </w:r>
            <w:r w:rsidR="0066634C" w:rsidRPr="008F7957">
              <w:t xml:space="preserve"> cf Miqra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8F7957">
              <w:t>ot G</w:t>
            </w:r>
            <w:r w:rsidR="0066634C" w:rsidRPr="008F7957">
              <w:t>u</w:t>
            </w:r>
            <w:r w:rsidRPr="008F7957">
              <w:t>edolot</w:t>
            </w:r>
            <w:r w:rsidR="00CA3B15">
              <w:t>.</w:t>
            </w:r>
          </w:p>
          <w:p w:rsidR="00960AC6" w:rsidRPr="008F7957" w:rsidRDefault="00960AC6" w:rsidP="0066634C">
            <w:pPr>
              <w:spacing w:line="264" w:lineRule="auto"/>
              <w:ind w:left="567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R. </w:t>
            </w:r>
            <w:r w:rsidR="00EF4724" w:rsidRPr="00EF4724">
              <w:rPr>
                <w:rFonts w:ascii="TIMES NRBIS" w:hAnsi="TIMES NRBIS"/>
                <w:lang w:val="fr-FR"/>
              </w:rPr>
              <w:t>¹</w:t>
            </w:r>
            <w:r w:rsidRPr="008F7957">
              <w:rPr>
                <w:lang w:val="fr-FR"/>
              </w:rPr>
              <w:t xml:space="preserve">Hayim </w:t>
            </w:r>
            <w:r w:rsidRPr="008F7957">
              <w:rPr>
                <w:b/>
                <w:bCs/>
                <w:lang w:val="fr-FR"/>
              </w:rPr>
              <w:t>PAL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8F7957">
              <w:rPr>
                <w:b/>
                <w:bCs/>
                <w:lang w:val="fr-FR"/>
              </w:rPr>
              <w:t>TIEL</w:t>
            </w:r>
            <w:r w:rsidR="00CA3B15">
              <w:rPr>
                <w:lang w:val="fr-FR"/>
              </w:rPr>
              <w:t xml:space="preserve"> ben rabbi Jacob (dit Tola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 xml:space="preserve">at = </w:t>
            </w:r>
            <w:r w:rsidRPr="008F7957">
              <w:rPr>
                <w:i/>
                <w:iCs/>
                <w:lang w:val="fr-FR"/>
              </w:rPr>
              <w:t>vermisseau</w:t>
            </w:r>
            <w:r w:rsidRPr="008F7957">
              <w:rPr>
                <w:lang w:val="fr-FR"/>
              </w:rPr>
              <w:t>) 1240-1300, à Magdebourg, lié à Rabbi Mé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8F7957">
              <w:rPr>
                <w:lang w:val="fr-FR"/>
              </w:rPr>
              <w:t>ïr).</w:t>
            </w:r>
          </w:p>
          <w:p w:rsidR="00960AC6" w:rsidRPr="008F7957" w:rsidRDefault="008B1715" w:rsidP="0066634C">
            <w:pPr>
              <w:spacing w:line="264" w:lineRule="auto"/>
              <w:jc w:val="both"/>
              <w:rPr>
                <w:lang w:val="fr-FR"/>
              </w:rPr>
            </w:pPr>
            <w:r>
              <w:rPr>
                <w:noProof/>
                <w:color w:val="202122"/>
                <w:lang w:val="fr-FR" w:eastAsia="fr-FR" w:bidi="he-IL"/>
              </w:rPr>
              <w:pict>
                <v:shape id="_x0000_s1038" type="#_x0000_t202" style="position:absolute;left:0;text-align:left;margin-left:717.7pt;margin-top:4.1pt;width:25.85pt;height:80.1pt;z-index:251671552;mso-width-relative:margin;mso-height-relative:margin;v-text-anchor:middle" strokeweight=".5pt">
                  <v:stroke dashstyle="longDash"/>
                  <v:textbox style="layout-flow:vertical;mso-next-textbox:#_x0000_s1038;mso-fit-shape-to-text:t" inset=".5mm,.3mm,.5mm,.3mm">
                    <w:txbxContent>
                      <w:p w:rsidR="00701D3B" w:rsidRPr="00701D3B" w:rsidRDefault="00701D3B" w:rsidP="00701D3B">
                        <w:pPr>
                          <w:jc w:val="center"/>
                          <w:rPr>
                            <w:sz w:val="18"/>
                            <w:szCs w:val="18"/>
                            <w:lang w:val="fr-FR"/>
                          </w:rPr>
                        </w:pP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6"/>
                            <w:szCs w:val="16"/>
                          </w:rPr>
                          <w:t>Teqûphat ha</w:t>
                        </w: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2"/>
                            <w:szCs w:val="12"/>
                          </w:rPr>
                          <w:t>-</w:t>
                        </w: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6"/>
                            <w:szCs w:val="16"/>
                            <w:lang w:val="fr-FR"/>
                          </w:rPr>
                          <w:t xml:space="preserve"> Ri</w:t>
                        </w:r>
                        <w:r w:rsidRPr="00701D3B">
                          <w:rPr>
                            <w:rFonts w:ascii="TIMES NRBIS" w:hAnsi="TIMES NRBIS"/>
                            <w:b/>
                            <w:bCs/>
                            <w:sz w:val="16"/>
                            <w:szCs w:val="16"/>
                            <w:lang w:val="fr-FR"/>
                          </w:rPr>
                          <w:t>³</w:t>
                        </w: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6"/>
                            <w:szCs w:val="16"/>
                            <w:lang w:val="fr-FR"/>
                          </w:rPr>
                          <w:t xml:space="preserve">shonîm </w:t>
                        </w:r>
                        <w:r w:rsidRPr="00701D3B">
                          <w:rPr>
                            <w:sz w:val="18"/>
                            <w:szCs w:val="18"/>
                            <w:lang w:val="fr-FR"/>
                          </w:rPr>
                          <w:t>(suite)</w:t>
                        </w:r>
                      </w:p>
                    </w:txbxContent>
                  </v:textbox>
                </v:shape>
              </w:pict>
            </w:r>
            <w:r w:rsidR="0066634C" w:rsidRPr="008F7957">
              <w:rPr>
                <w:lang w:val="fr-FR"/>
              </w:rPr>
              <w:t xml:space="preserve">- </w:t>
            </w:r>
            <w:r w:rsidR="0066634C" w:rsidRPr="008F7957">
              <w:rPr>
                <w:b/>
                <w:bCs/>
                <w:lang w:val="fr-FR"/>
              </w:rPr>
              <w:t>REQ</w:t>
            </w:r>
            <w:r w:rsidR="00960AC6" w:rsidRPr="008F7957">
              <w:rPr>
                <w:b/>
                <w:bCs/>
                <w:lang w:val="fr-FR"/>
              </w:rPr>
              <w:t>ANA</w:t>
            </w:r>
            <w:r w:rsidR="00960AC6"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="00960AC6" w:rsidRPr="008F7957">
              <w:rPr>
                <w:b/>
                <w:bCs/>
                <w:lang w:val="fr-FR"/>
              </w:rPr>
              <w:t>TI</w:t>
            </w:r>
            <w:r w:rsidR="00960AC6" w:rsidRPr="008F7957">
              <w:rPr>
                <w:lang w:val="fr-FR"/>
              </w:rPr>
              <w:t xml:space="preserve"> = R. Menachem ben Benjamin </w:t>
            </w:r>
            <w:r w:rsidR="0066634C" w:rsidRPr="008F7957">
              <w:rPr>
                <w:caps/>
                <w:lang w:val="fr-FR"/>
              </w:rPr>
              <w:t>ReQ</w:t>
            </w:r>
            <w:r w:rsidR="00960AC6" w:rsidRPr="008F7957">
              <w:rPr>
                <w:caps/>
                <w:lang w:val="fr-FR"/>
              </w:rPr>
              <w:t>ana</w:t>
            </w:r>
            <w:r w:rsidR="00960AC6" w:rsidRPr="008F7957">
              <w:rPr>
                <w:rFonts w:ascii="TIMES NRBIS" w:hAnsi="TIMES NRBIS"/>
                <w:caps/>
                <w:lang w:val="fr-FR"/>
              </w:rPr>
              <w:t>¹</w:t>
            </w:r>
            <w:r w:rsidR="00960AC6" w:rsidRPr="008F7957">
              <w:rPr>
                <w:caps/>
                <w:lang w:val="fr-FR"/>
              </w:rPr>
              <w:t>ti</w:t>
            </w:r>
            <w:r w:rsidR="00960AC6" w:rsidRPr="008F7957">
              <w:rPr>
                <w:lang w:val="fr-FR"/>
              </w:rPr>
              <w:t xml:space="preserve"> 1250 - 1310, en Italie, kabbaliste. [</w:t>
            </w:r>
            <w:r w:rsidR="00960AC6" w:rsidRPr="008F7957">
              <w:rPr>
                <w:i/>
                <w:iCs/>
                <w:lang w:val="fr-FR"/>
              </w:rPr>
              <w:t xml:space="preserve">Pérush </w:t>
            </w:r>
            <w:r w:rsidR="0066634C" w:rsidRPr="00EF4724">
              <w:rPr>
                <w:rFonts w:ascii="TIMES NRBIS" w:hAnsi="TIMES NRBIS"/>
                <w:i/>
                <w:iCs/>
                <w:sz w:val="20"/>
                <w:szCs w:val="20"/>
                <w:lang w:val="fr-FR"/>
              </w:rPr>
              <w:t>²</w:t>
            </w:r>
            <w:r w:rsidR="00960AC6" w:rsidRPr="008F7957">
              <w:rPr>
                <w:i/>
                <w:iCs/>
                <w:lang w:val="fr-FR"/>
              </w:rPr>
              <w:t>al haTora</w:t>
            </w:r>
            <w:r w:rsidR="00960AC6" w:rsidRPr="008F7957">
              <w:rPr>
                <w:lang w:val="fr-FR"/>
              </w:rPr>
              <w:t xml:space="preserve"> et div.]</w:t>
            </w:r>
          </w:p>
          <w:p w:rsidR="00960AC6" w:rsidRPr="008F7957" w:rsidRDefault="002C06A0" w:rsidP="0066634C">
            <w:pPr>
              <w:spacing w:line="264" w:lineRule="auto"/>
              <w:ind w:left="624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66634C" w:rsidRPr="008F7957">
              <w:rPr>
                <w:shd w:val="clear" w:color="auto" w:fill="FFFFFF"/>
                <w:lang w:val="fr-FR"/>
              </w:rPr>
              <w:t>Rabbé</w:t>
            </w:r>
            <w:r w:rsidR="00960AC6" w:rsidRPr="008F7957">
              <w:rPr>
                <w:shd w:val="clear" w:color="auto" w:fill="FFFFFF"/>
                <w:lang w:val="fr-FR"/>
              </w:rPr>
              <w:t>nou Asher ben Ye</w:t>
            </w:r>
            <w:r w:rsidR="00CA3B15" w:rsidRPr="00CA3B15">
              <w:rPr>
                <w:rFonts w:ascii="TIMES NRBIS" w:hAnsi="TIMES NRBIS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shd w:val="clear" w:color="auto" w:fill="FFFFFF"/>
                <w:lang w:val="fr-FR"/>
              </w:rPr>
              <w:t xml:space="preserve">hiel, dit "le </w:t>
            </w:r>
            <w:r w:rsidR="00960AC6" w:rsidRPr="008F7957">
              <w:rPr>
                <w:b/>
                <w:bCs/>
                <w:shd w:val="clear" w:color="auto" w:fill="FFFFFF"/>
                <w:lang w:val="fr-FR"/>
              </w:rPr>
              <w:t>RO</w:t>
            </w:r>
            <w:r w:rsidR="0066634C" w:rsidRPr="00EF4724">
              <w:rPr>
                <w:rFonts w:ascii="TIMES NRBIS" w:hAnsi="TIMES NRBIS"/>
                <w:b/>
                <w:bCs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b/>
                <w:bCs/>
                <w:shd w:val="clear" w:color="auto" w:fill="FFFFFF"/>
                <w:lang w:val="fr-FR"/>
              </w:rPr>
              <w:t>SH</w:t>
            </w:r>
            <w:r w:rsidR="00960AC6" w:rsidRPr="008F7957">
              <w:rPr>
                <w:shd w:val="clear" w:color="auto" w:fill="FFFFFF"/>
                <w:lang w:val="fr-FR"/>
              </w:rPr>
              <w:t>", 1250-1327, décidionnaire ancien de l'époque des rishonim.</w:t>
            </w:r>
          </w:p>
          <w:p w:rsidR="00960AC6" w:rsidRDefault="00960AC6" w:rsidP="0066634C">
            <w:pPr>
              <w:spacing w:line="264" w:lineRule="auto"/>
              <w:jc w:val="both"/>
              <w:rPr>
                <w:spacing w:val="-4"/>
                <w:lang w:val="fr-FR"/>
              </w:rPr>
            </w:pPr>
            <w:r w:rsidRPr="008F7957">
              <w:rPr>
                <w:lang w:val="fr-FR"/>
              </w:rPr>
              <w:t xml:space="preserve">- Rabbénû </w:t>
            </w:r>
            <w:r w:rsidRPr="008F7957">
              <w:rPr>
                <w:b/>
                <w:bCs/>
                <w:lang w:val="fr-FR"/>
              </w:rPr>
              <w:t>BE-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8F7957">
              <w:rPr>
                <w:b/>
                <w:bCs/>
                <w:lang w:val="fr-FR"/>
              </w:rPr>
              <w:t>HAYY</w:t>
            </w:r>
            <w:r w:rsidRPr="008F7957">
              <w:rPr>
                <w:b/>
                <w:bCs/>
                <w:caps/>
                <w:lang w:val="fr-FR"/>
              </w:rPr>
              <w:t>é</w:t>
            </w:r>
            <w:r w:rsidRPr="008F7957">
              <w:rPr>
                <w:lang w:val="fr-FR"/>
              </w:rPr>
              <w:t xml:space="preserve"> </w:t>
            </w:r>
            <w:r w:rsidRPr="008F7957">
              <w:rPr>
                <w:spacing w:val="-4"/>
                <w:lang w:val="fr-FR"/>
              </w:rPr>
              <w:t xml:space="preserve">(= </w:t>
            </w:r>
            <w:r w:rsidRPr="008F7957">
              <w:rPr>
                <w:rFonts w:ascii="TIMES NRBIS" w:hAnsi="TIMES NRBIS"/>
                <w:spacing w:val="-4"/>
                <w:lang w:val="fr-FR"/>
              </w:rPr>
              <w:t>Ba®hya</w:t>
            </w:r>
            <w:r w:rsidRPr="008F7957">
              <w:rPr>
                <w:spacing w:val="-4"/>
                <w:lang w:val="fr-FR"/>
              </w:rPr>
              <w:t xml:space="preserve"> ben Asher Ibn </w:t>
            </w:r>
            <w:r w:rsidRPr="008F7957">
              <w:rPr>
                <w:rFonts w:ascii="TIMES NRBIS" w:hAnsi="TIMES NRBIS"/>
                <w:spacing w:val="-4"/>
                <w:lang w:val="fr-FR"/>
              </w:rPr>
              <w:t>¹</w:t>
            </w:r>
            <w:r w:rsidRPr="008F7957">
              <w:rPr>
                <w:spacing w:val="-4"/>
                <w:lang w:val="fr-FR"/>
              </w:rPr>
              <w:t>Halawa), à Saragosse, (1255 - 1340).</w:t>
            </w:r>
          </w:p>
          <w:p w:rsidR="00F95B07" w:rsidRPr="008F7957" w:rsidRDefault="00F95B07" w:rsidP="0066634C">
            <w:pPr>
              <w:spacing w:line="264" w:lineRule="auto"/>
              <w:jc w:val="both"/>
              <w:rPr>
                <w:spacing w:val="-4"/>
                <w:lang w:val="fr-FR"/>
              </w:rPr>
            </w:pPr>
            <w:r>
              <w:rPr>
                <w:spacing w:val="-4"/>
                <w:lang w:val="fr-FR"/>
              </w:rPr>
              <w:t>-</w:t>
            </w:r>
            <w:r w:rsidRPr="008F7957">
              <w:rPr>
                <w:b/>
                <w:bCs/>
              </w:rPr>
              <w:t xml:space="preserve"> BA</w:t>
            </w:r>
            <w:r w:rsidRPr="00EF4724">
              <w:rPr>
                <w:rFonts w:ascii="TIMES NRBIS" w:hAnsi="TIMES NRBIS"/>
                <w:b/>
                <w:bCs/>
                <w:sz w:val="20"/>
                <w:szCs w:val="20"/>
              </w:rPr>
              <w:t>²</w:t>
            </w:r>
            <w:r w:rsidRPr="008F7957">
              <w:rPr>
                <w:b/>
                <w:bCs/>
              </w:rPr>
              <w:t>AL HA-TÛRIM</w:t>
            </w:r>
            <w:r w:rsidRPr="008F7957">
              <w:t xml:space="preserve"> (ou "</w:t>
            </w:r>
            <w:r w:rsidR="00CA3B15" w:rsidRPr="00CA3B15">
              <w:rPr>
                <w:rFonts w:ascii="TIMES NRBIS" w:hAnsi="TIMES NRBIS"/>
                <w:sz w:val="20"/>
                <w:szCs w:val="20"/>
              </w:rPr>
              <w:t>³</w:t>
            </w:r>
            <w:r w:rsidRPr="008F7957">
              <w:t>arba</w:t>
            </w:r>
            <w:r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t>ah tûrim") = Jacob ben Asher, fils du RO</w:t>
            </w:r>
            <w:r w:rsidR="005676C2" w:rsidRPr="005676C2">
              <w:rPr>
                <w:rFonts w:ascii="TIMES NRBIS" w:hAnsi="TIMES NRBIS"/>
                <w:sz w:val="20"/>
                <w:szCs w:val="20"/>
              </w:rPr>
              <w:t>³</w:t>
            </w:r>
            <w:r w:rsidRPr="008F7957">
              <w:t xml:space="preserve">SH (1269-1343), Cologne puis Tolède, commentaire type guematria et </w:t>
            </w:r>
            <w:r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8F7957">
              <w:t>aggada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spacing w:val="-4"/>
                <w:lang w:val="fr-FR"/>
              </w:rPr>
              <w:t xml:space="preserve">- </w:t>
            </w:r>
            <w:r w:rsidRPr="008F7957">
              <w:rPr>
                <w:b/>
                <w:bCs/>
                <w:spacing w:val="-4"/>
                <w:lang w:val="fr-FR"/>
              </w:rPr>
              <w:t>RIVA</w:t>
            </w:r>
            <w:r w:rsidRPr="008F7957">
              <w:rPr>
                <w:spacing w:val="-4"/>
                <w:lang w:val="fr-FR"/>
              </w:rPr>
              <w:t xml:space="preserve"> = </w:t>
            </w:r>
            <w:r w:rsidR="0066634C" w:rsidRPr="008F7957">
              <w:rPr>
                <w:lang w:val="fr-FR"/>
              </w:rPr>
              <w:t xml:space="preserve">ha-Riva </w:t>
            </w:r>
            <w:r w:rsidR="0066634C"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 xml:space="preserve">al ha-Tora de R. </w:t>
            </w:r>
            <w:r w:rsidRPr="008F7957">
              <w:rPr>
                <w:color w:val="000000"/>
                <w:lang w:val="fr-FR"/>
              </w:rPr>
              <w:t>JUDA ben R. ELIEZER, auteur de "Min</w:t>
            </w:r>
            <w:r w:rsidRPr="008F7957">
              <w:rPr>
                <w:rFonts w:ascii="TIMES NRBIS" w:hAnsi="TIMES NRBIS"/>
                <w:color w:val="000000"/>
                <w:lang w:val="fr-FR"/>
              </w:rPr>
              <w:t>®</w:t>
            </w:r>
            <w:r w:rsidRPr="008F7957">
              <w:rPr>
                <w:color w:val="000000"/>
                <w:lang w:val="fr-FR"/>
              </w:rPr>
              <w:t>hat Yehuda sur la Tora" (≈ 1313 ou 1343)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>SFORNO</w:t>
            </w:r>
            <w:r w:rsidRPr="008F7957">
              <w:rPr>
                <w:lang w:val="fr-FR"/>
              </w:rPr>
              <w:t xml:space="preserve"> (=</w:t>
            </w:r>
            <w:r w:rsidR="00B70687">
              <w:rPr>
                <w:lang w:val="fr-FR"/>
              </w:rPr>
              <w:t xml:space="preserve"> </w:t>
            </w:r>
            <w:r w:rsidR="0066634C"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="0066634C" w:rsidRPr="008F7957">
              <w:rPr>
                <w:lang w:val="fr-FR"/>
              </w:rPr>
              <w:t>Ovadya ben Ya</w:t>
            </w:r>
            <w:r w:rsidR="0066634C"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>aqov) 1475 – 1550, à Rome puis à Bologne (Italie).</w:t>
            </w:r>
          </w:p>
          <w:p w:rsidR="009C3BB9" w:rsidRPr="008F7957" w:rsidRDefault="009C3BB9" w:rsidP="005A3FA0">
            <w:pPr>
              <w:spacing w:line="264" w:lineRule="auto"/>
              <w:jc w:val="both"/>
            </w:pPr>
            <w:r w:rsidRPr="008F7957">
              <w:t xml:space="preserve">- Moses (Maharam) </w:t>
            </w:r>
            <w:r w:rsidR="005A3FA0" w:rsidRPr="005A3FA0">
              <w:rPr>
                <w:rFonts w:ascii="TIMES NRBIS" w:hAnsi="TIMES NRBIS"/>
                <w:b/>
                <w:bCs/>
                <w:sz w:val="20"/>
                <w:szCs w:val="20"/>
              </w:rPr>
              <w:t>³</w:t>
            </w:r>
            <w:r w:rsidRPr="008F7957">
              <w:rPr>
                <w:b/>
                <w:bCs/>
              </w:rPr>
              <w:t>ALSHE</w:t>
            </w:r>
            <w:r w:rsidR="005A3FA0">
              <w:rPr>
                <w:b/>
                <w:bCs/>
              </w:rPr>
              <w:t>IK</w:t>
            </w:r>
            <w:r w:rsidRPr="008F7957">
              <w:rPr>
                <w:b/>
                <w:bCs/>
              </w:rPr>
              <w:t>H</w:t>
            </w:r>
            <w:r w:rsidRPr="008F7957">
              <w:t xml:space="preserve"> (150</w:t>
            </w:r>
            <w:r w:rsidR="0066634C" w:rsidRPr="008F7957">
              <w:t>7-≈1593), Espagne puis Safed, d</w:t>
            </w:r>
            <w:r w:rsidRPr="008F7957">
              <w:t>ayyan sous la présidence de Juseph CARO</w:t>
            </w:r>
          </w:p>
          <w:p w:rsidR="00960AC6" w:rsidRPr="008F7957" w:rsidRDefault="008B1715" w:rsidP="0066634C">
            <w:pPr>
              <w:spacing w:line="264" w:lineRule="auto"/>
              <w:ind w:left="567" w:hanging="567"/>
              <w:jc w:val="both"/>
              <w:rPr>
                <w:lang w:val="fr-FR"/>
              </w:rPr>
            </w:pPr>
            <w:r>
              <w:rPr>
                <w:noProof/>
                <w:lang w:eastAsia="fr-FR"/>
              </w:rPr>
              <w:pict>
                <v:shape id="_x0000_s1032" type="#_x0000_t32" style="position:absolute;left:0;text-align:left;margin-left:447.4pt;margin-top:11.7pt;width:308.15pt;height:4.9pt;z-index:251666432" o:connectortype="straight" strokeweight=".5pt">
                  <v:stroke dashstyle="longDash"/>
                </v:shape>
              </w:pict>
            </w:r>
            <w:r w:rsidR="002C06A0"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rStyle w:val="y2iqfc"/>
                <w:caps/>
                <w:spacing w:val="-2"/>
                <w:lang w:val="fr-FR"/>
              </w:rPr>
              <w:t xml:space="preserve">Isaac  </w:t>
            </w:r>
            <w:r w:rsidR="00960AC6" w:rsidRPr="008F7957">
              <w:rPr>
                <w:rStyle w:val="y2iqfc"/>
                <w:b/>
                <w:bCs/>
                <w:caps/>
                <w:spacing w:val="-2"/>
                <w:lang w:val="fr-FR"/>
              </w:rPr>
              <w:t>Louria</w:t>
            </w:r>
            <w:r w:rsidR="00960AC6" w:rsidRPr="008F7957">
              <w:rPr>
                <w:rStyle w:val="y2iqfc"/>
                <w:spacing w:val="-2"/>
                <w:lang w:val="fr-FR"/>
              </w:rPr>
              <w:t xml:space="preserve"> (</w:t>
            </w:r>
            <w:r w:rsidR="00960AC6" w:rsidRPr="008F7957">
              <w:rPr>
                <w:shd w:val="clear" w:color="auto" w:fill="FFFFFF"/>
                <w:lang w:val="fr-FR"/>
              </w:rPr>
              <w:t>Rabbi Isaac Ashkenazi Louria ou Luria ou Loria, dit "Ari" ), 1535-1572, kabbaliste à Safed.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spacing w:val="-2"/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 xml:space="preserve">KLI </w:t>
            </w:r>
            <w:r w:rsidRPr="008F7957">
              <w:rPr>
                <w:b/>
                <w:bCs/>
                <w:caps/>
                <w:spacing w:val="-2"/>
                <w:lang w:val="fr-FR"/>
              </w:rPr>
              <w:t>Yaqar</w:t>
            </w:r>
            <w:r w:rsidRPr="008F7957">
              <w:rPr>
                <w:spacing w:val="-2"/>
                <w:lang w:val="fr-FR"/>
              </w:rPr>
              <w:t xml:space="preserve"> = Rabbi Shlomo Ephraim ben Aaron LUNTSCHITZ ("Ish Luntschitz") Pologne,1550-1619.</w:t>
            </w:r>
          </w:p>
          <w:p w:rsidR="00960AC6" w:rsidRPr="008F7957" w:rsidRDefault="008B1715" w:rsidP="0066634C">
            <w:pPr>
              <w:spacing w:line="264" w:lineRule="auto"/>
              <w:jc w:val="both"/>
              <w:rPr>
                <w:lang w:val="fr-FR"/>
              </w:rPr>
            </w:pPr>
            <w:r>
              <w:rPr>
                <w:i/>
                <w:iCs/>
                <w:noProof/>
                <w:lang w:eastAsia="fr-FR"/>
              </w:rPr>
              <w:pict>
                <v:shape id="_x0000_s1035" type="#_x0000_t202" style="position:absolute;left:0;text-align:left;margin-left:714.85pt;margin-top:2.05pt;width:28.7pt;height:83.3pt;z-index:251669504;mso-width-relative:margin;mso-height-relative:margin;v-text-anchor:middle" strokeweight=".5pt">
                  <v:stroke dashstyle="longDash"/>
                  <v:textbox style="layout-flow:vertical;mso-next-textbox:#_x0000_s1035;mso-fit-shape-to-text:t" inset=".5mm,.3mm,.5mm,.3mm">
                    <w:txbxContent>
                      <w:p w:rsidR="00960AC6" w:rsidRDefault="00960AC6" w:rsidP="00960AC6">
                        <w:pPr>
                          <w:jc w:val="center"/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 xml:space="preserve">Teqûphat </w:t>
                        </w:r>
                      </w:p>
                      <w:p w:rsidR="00960AC6" w:rsidRPr="00E47F94" w:rsidRDefault="00960AC6" w:rsidP="00960AC6">
                        <w:pPr>
                          <w:jc w:val="center"/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ha</w:t>
                        </w: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4"/>
                            <w:szCs w:val="14"/>
                          </w:rPr>
                          <w:t>-</w:t>
                        </w: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-</w:t>
                        </w:r>
                        <w:r w:rsidRPr="00E47F94">
                          <w:rPr>
                            <w:rFonts w:ascii="TIMES NRBIS" w:hAnsi="TIMES NRBIS"/>
                            <w:b/>
                            <w:bCs/>
                            <w:sz w:val="18"/>
                            <w:szCs w:val="18"/>
                          </w:rPr>
                          <w:t>³</w:t>
                        </w:r>
                        <w:r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a</w:t>
                        </w:r>
                        <w:r w:rsidRPr="00E47F94">
                          <w:rPr>
                            <w:rFonts w:ascii="TIMES NRBIS" w:hAnsi="TIMES NRBIS"/>
                            <w:b/>
                            <w:bCs/>
                            <w:sz w:val="20"/>
                            <w:szCs w:val="20"/>
                          </w:rPr>
                          <w:t>®</w:t>
                        </w:r>
                        <w:r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haronîm</w:t>
                        </w:r>
                      </w:p>
                    </w:txbxContent>
                  </v:textbox>
                </v:shape>
              </w:pict>
            </w:r>
            <w:r w:rsidR="00960AC6" w:rsidRPr="008F7957">
              <w:rPr>
                <w:spacing w:val="-2"/>
                <w:lang w:val="fr-FR"/>
              </w:rPr>
              <w:t xml:space="preserve">- </w:t>
            </w:r>
            <w:r w:rsidR="00960AC6" w:rsidRPr="008F7957">
              <w:rPr>
                <w:b/>
                <w:bCs/>
                <w:caps/>
                <w:lang w:val="fr-FR"/>
              </w:rPr>
              <w:t>Min</w:t>
            </w:r>
            <w:r w:rsidR="00960AC6" w:rsidRPr="008F7957">
              <w:rPr>
                <w:rFonts w:ascii="TIMES NRBIS" w:hAnsi="TIMES NRBIS"/>
                <w:b/>
                <w:bCs/>
                <w:caps/>
                <w:lang w:val="fr-FR"/>
              </w:rPr>
              <w:t>®</w:t>
            </w:r>
            <w:r w:rsidR="00960AC6" w:rsidRPr="008F7957">
              <w:rPr>
                <w:b/>
                <w:bCs/>
                <w:caps/>
                <w:lang w:val="fr-FR"/>
              </w:rPr>
              <w:t>hat Shaï</w:t>
            </w:r>
            <w:r w:rsidR="00960AC6" w:rsidRPr="008F7957">
              <w:rPr>
                <w:lang w:val="fr-FR"/>
              </w:rPr>
              <w:t xml:space="preserve"> (de </w:t>
            </w:r>
            <w:r w:rsidR="00960AC6" w:rsidRPr="008F7957">
              <w:rPr>
                <w:shd w:val="clear" w:color="auto" w:fill="FFFFFF"/>
                <w:lang w:val="fr-FR"/>
              </w:rPr>
              <w:t>Yedidyah Solomon ben Abraham </w:t>
            </w:r>
            <w:r w:rsidR="00960AC6" w:rsidRPr="008F7957">
              <w:rPr>
                <w:rStyle w:val="Accentuation"/>
                <w:shd w:val="clear" w:color="auto" w:fill="FFFFFF"/>
                <w:lang w:val="fr-FR"/>
              </w:rPr>
              <w:t>NORZI)</w:t>
            </w:r>
            <w:r w:rsidR="00960AC6" w:rsidRPr="008F7957">
              <w:rPr>
                <w:lang w:val="fr-FR"/>
              </w:rPr>
              <w:t xml:space="preserve"> (1580 – 1626) à Mantoue en Italie.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="002C06A0" w:rsidRPr="00EF4724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³</w:t>
            </w:r>
            <w:r w:rsidRPr="008F7957">
              <w:rPr>
                <w:b/>
                <w:bCs/>
                <w:lang w:val="fr-FR"/>
              </w:rPr>
              <w:t>OR HA-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8F7957">
              <w:rPr>
                <w:b/>
                <w:bCs/>
                <w:lang w:val="fr-FR"/>
              </w:rPr>
              <w:t>HAYYIM</w:t>
            </w:r>
            <w:r w:rsidRPr="008F7957">
              <w:rPr>
                <w:lang w:val="fr-FR"/>
              </w:rPr>
              <w:t xml:space="preserve"> (de Rabbi </w:t>
            </w:r>
            <w:r w:rsidRPr="008F7957">
              <w:rPr>
                <w:rFonts w:ascii="TIMES NRBIS" w:hAnsi="TIMES NRBIS"/>
                <w:lang w:val="fr-FR"/>
              </w:rPr>
              <w:t>¹</w:t>
            </w:r>
            <w:r w:rsidRPr="008F7957">
              <w:rPr>
                <w:lang w:val="fr-FR"/>
              </w:rPr>
              <w:t>Hayyim ben Moshé ibn Attar) 1696 – 1747, (Maroc, Italie, Galilée).</w:t>
            </w:r>
          </w:p>
          <w:p w:rsidR="00960AC6" w:rsidRDefault="00960AC6" w:rsidP="00EF4724">
            <w:pPr>
              <w:spacing w:line="264" w:lineRule="auto"/>
              <w:jc w:val="both"/>
              <w:rPr>
                <w:sz w:val="20"/>
                <w:szCs w:val="20"/>
              </w:rPr>
            </w:pPr>
            <w:r w:rsidRPr="008F7957">
              <w:rPr>
                <w:lang w:val="fr-FR"/>
              </w:rPr>
              <w:t xml:space="preserve">- </w:t>
            </w:r>
            <w:r w:rsidR="00C20438" w:rsidRPr="005B0249">
              <w:rPr>
                <w:b/>
                <w:bCs/>
                <w:caps/>
                <w:sz w:val="20"/>
                <w:szCs w:val="20"/>
              </w:rPr>
              <w:t>Pené YehoshÛa</w:t>
            </w:r>
            <w:r w:rsidR="00C20438">
              <w:rPr>
                <w:sz w:val="20"/>
                <w:szCs w:val="20"/>
              </w:rPr>
              <w:t xml:space="preserve"> de Rabbi Jacob Joshua, tossafiste, commentateur du Talmud qui cherche à résoudre les objectios des tossafot à Rashi</w:t>
            </w:r>
            <w:r w:rsidR="00EF4724">
              <w:rPr>
                <w:sz w:val="20"/>
                <w:szCs w:val="20"/>
              </w:rPr>
              <w:t xml:space="preserve">, </w:t>
            </w:r>
            <w:r w:rsidR="00C20438">
              <w:rPr>
                <w:sz w:val="20"/>
                <w:szCs w:val="20"/>
              </w:rPr>
              <w:t>édité en 1739.</w:t>
            </w:r>
          </w:p>
          <w:p w:rsidR="00476080" w:rsidRPr="008F7957" w:rsidRDefault="00476080" w:rsidP="001D12BB">
            <w:pPr>
              <w:spacing w:line="264" w:lineRule="auto"/>
              <w:jc w:val="both"/>
              <w:rPr>
                <w:lang w:val="fr-FR"/>
              </w:rPr>
            </w:pPr>
            <w:r>
              <w:rPr>
                <w:sz w:val="20"/>
                <w:szCs w:val="20"/>
              </w:rPr>
              <w:t xml:space="preserve">- </w:t>
            </w:r>
            <w:r w:rsidR="001D12BB">
              <w:rPr>
                <w:sz w:val="20"/>
                <w:szCs w:val="20"/>
              </w:rPr>
              <w:t xml:space="preserve">R. </w:t>
            </w:r>
            <w:r>
              <w:rPr>
                <w:sz w:val="20"/>
                <w:szCs w:val="20"/>
              </w:rPr>
              <w:t xml:space="preserve">David et </w:t>
            </w:r>
            <w:r w:rsidR="001D12BB">
              <w:rPr>
                <w:sz w:val="20"/>
                <w:szCs w:val="20"/>
              </w:rPr>
              <w:t xml:space="preserve">R. </w:t>
            </w:r>
            <w:r>
              <w:rPr>
                <w:sz w:val="20"/>
                <w:szCs w:val="20"/>
              </w:rPr>
              <w:t>Hillel</w:t>
            </w:r>
            <w:r w:rsidR="001D12BB">
              <w:rPr>
                <w:sz w:val="20"/>
                <w:szCs w:val="20"/>
              </w:rPr>
              <w:t xml:space="preserve"> (son fils) </w:t>
            </w:r>
            <w:r w:rsidRPr="00476080">
              <w:rPr>
                <w:b/>
                <w:bCs/>
                <w:sz w:val="20"/>
                <w:szCs w:val="20"/>
              </w:rPr>
              <w:t>ALTSCHULER</w:t>
            </w:r>
            <w:r>
              <w:rPr>
                <w:sz w:val="20"/>
                <w:szCs w:val="20"/>
              </w:rPr>
              <w:t xml:space="preserve"> (17°-18° s. en Galicie) </w:t>
            </w:r>
            <w:r w:rsidR="001D12BB">
              <w:rPr>
                <w:sz w:val="20"/>
                <w:szCs w:val="20"/>
              </w:rPr>
              <w:t xml:space="preserve">double </w:t>
            </w:r>
            <w:r>
              <w:rPr>
                <w:sz w:val="20"/>
                <w:szCs w:val="20"/>
              </w:rPr>
              <w:t>comme</w:t>
            </w:r>
            <w:r w:rsidR="001D12BB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taire "</w:t>
            </w:r>
            <w:r w:rsidRPr="00476080">
              <w:rPr>
                <w:i/>
                <w:iCs/>
                <w:sz w:val="20"/>
                <w:szCs w:val="20"/>
                <w:u w:val="single"/>
              </w:rPr>
              <w:t>Metsudot David</w:t>
            </w:r>
            <w:r>
              <w:rPr>
                <w:sz w:val="20"/>
                <w:szCs w:val="20"/>
              </w:rPr>
              <w:t>" et "</w:t>
            </w:r>
            <w:r w:rsidRPr="00476080">
              <w:rPr>
                <w:i/>
                <w:iCs/>
                <w:sz w:val="20"/>
                <w:szCs w:val="20"/>
                <w:u w:val="single"/>
              </w:rPr>
              <w:t>Metsudot Sio</w:t>
            </w:r>
            <w:r>
              <w:rPr>
                <w:sz w:val="20"/>
                <w:szCs w:val="20"/>
              </w:rPr>
              <w:t>n" (sur les mots difficiles</w:t>
            </w:r>
            <w:r w:rsidR="001D12B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; 1° édition en 1753.</w:t>
            </w:r>
          </w:p>
          <w:p w:rsidR="00FD597C" w:rsidRDefault="00FD597C" w:rsidP="0066634C">
            <w:pPr>
              <w:spacing w:line="264" w:lineRule="auto"/>
              <w:ind w:left="567" w:hanging="567"/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Pr="00FD597C">
              <w:rPr>
                <w:b/>
                <w:bCs/>
                <w:lang w:val="fr-FR"/>
              </w:rPr>
              <w:t>PANIM YAPHOT</w:t>
            </w:r>
            <w:r>
              <w:rPr>
                <w:lang w:val="fr-FR"/>
              </w:rPr>
              <w:t xml:space="preserve"> (1730-1805) = Rabbi PINCHAS, fils de R</w:t>
            </w:r>
            <w:r w:rsidR="00C04876">
              <w:rPr>
                <w:lang w:val="fr-FR"/>
              </w:rPr>
              <w:t>' Zevi Hirsh haLevi Horowitz ; P</w:t>
            </w:r>
            <w:r>
              <w:rPr>
                <w:lang w:val="fr-FR"/>
              </w:rPr>
              <w:t>ologne, puis Francfort sur le Main.</w:t>
            </w:r>
          </w:p>
          <w:p w:rsidR="00960AC6" w:rsidRPr="008F7957" w:rsidRDefault="002C06A0" w:rsidP="0066634C">
            <w:pPr>
              <w:spacing w:line="264" w:lineRule="auto"/>
              <w:ind w:left="567" w:hanging="567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Samuel </w:t>
            </w:r>
            <w:r w:rsidR="00960AC6" w:rsidRPr="008F7957">
              <w:rPr>
                <w:caps/>
                <w:color w:val="202122"/>
                <w:shd w:val="clear" w:color="auto" w:fill="FFFFFF"/>
                <w:lang w:val="fr-FR"/>
              </w:rPr>
              <w:t xml:space="preserve">David 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Luzzatto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, dit 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Sh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a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d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a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l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 (</w:t>
            </w:r>
            <w:r w:rsidR="00960AC6" w:rsidRPr="008F7957">
              <w:rPr>
                <w:color w:val="202122"/>
                <w:shd w:val="clear" w:color="auto" w:fill="FFFFFF"/>
                <w:rtl/>
                <w:lang w:bidi="he-IL"/>
              </w:rPr>
              <w:t>שד</w:t>
            </w:r>
            <w:r w:rsidR="00960AC6" w:rsidRPr="008F7957">
              <w:rPr>
                <w:color w:val="202122"/>
                <w:shd w:val="clear" w:color="auto" w:fill="FFFFFF"/>
                <w:rtl/>
              </w:rPr>
              <w:t>"</w:t>
            </w:r>
            <w:r w:rsidR="00960AC6" w:rsidRPr="008F7957">
              <w:rPr>
                <w:color w:val="202122"/>
                <w:shd w:val="clear" w:color="auto" w:fill="FFFFFF"/>
                <w:rtl/>
                <w:lang w:bidi="he-IL"/>
              </w:rPr>
              <w:t>ל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), italien, 1800-1865, fondateur du mouvement de la </w:t>
            </w:r>
            <w:hyperlink r:id="rId9" w:tooltip="Wissenschaft des Judentums" w:history="1">
              <w:r w:rsidR="00960AC6" w:rsidRPr="008F7957">
                <w:rPr>
                  <w:rStyle w:val="Lienhypertexte"/>
                  <w:shd w:val="clear" w:color="auto" w:fill="FFFFFF"/>
                  <w:lang w:val="fr-FR"/>
                </w:rPr>
                <w:t>Wissenschaft des Judentum</w:t>
              </w:r>
              <w:r w:rsidR="00960AC6" w:rsidRPr="008F7957">
                <w:rPr>
                  <w:rStyle w:val="Lienhypertexte"/>
                  <w:color w:val="3366CC"/>
                  <w:shd w:val="clear" w:color="auto" w:fill="FFFFFF"/>
                  <w:lang w:val="fr-FR"/>
                </w:rPr>
                <w:t>s</w:t>
              </w:r>
            </w:hyperlink>
            <w:r w:rsidR="00960AC6" w:rsidRPr="008F7957">
              <w:rPr>
                <w:color w:val="202122"/>
                <w:shd w:val="clear" w:color="auto" w:fill="FFFFFF"/>
                <w:lang w:val="fr-FR"/>
              </w:rPr>
              <w:t> ("science du judaïsme").</w:t>
            </w:r>
          </w:p>
          <w:p w:rsidR="009E0352" w:rsidRDefault="009E0352" w:rsidP="00EF4724">
            <w:pPr>
              <w:spacing w:line="264" w:lineRule="auto"/>
              <w:ind w:left="567" w:hanging="567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color w:val="202122"/>
                <w:shd w:val="clear" w:color="auto" w:fill="FFFFFF"/>
                <w:lang w:val="fr-FR"/>
              </w:rPr>
              <w:t xml:space="preserve">- </w:t>
            </w:r>
            <w:r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MALBIM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= Rabbi </w:t>
            </w:r>
            <w:r w:rsidR="00C442A7">
              <w:rPr>
                <w:color w:val="202122"/>
                <w:shd w:val="clear" w:color="auto" w:fill="FFFFFF"/>
                <w:lang w:val="fr-FR"/>
              </w:rPr>
              <w:t>Mé</w:t>
            </w:r>
            <w:r w:rsidR="00C442A7" w:rsidRPr="00C442A7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C442A7">
              <w:rPr>
                <w:color w:val="202122"/>
                <w:shd w:val="clear" w:color="auto" w:fill="FFFFFF"/>
                <w:lang w:val="fr-FR"/>
              </w:rPr>
              <w:t>ïr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Leibush b</w:t>
            </w:r>
            <w:r w:rsidR="00EF4724">
              <w:rPr>
                <w:color w:val="202122"/>
                <w:shd w:val="clear" w:color="auto" w:fill="FFFFFF"/>
                <w:lang w:val="fr-FR"/>
              </w:rPr>
              <w:t>en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Yehiel Michel WEISER (1809-1879), Ukraine, Varsovie, Roumanie puis Kaliningrad.</w:t>
            </w:r>
          </w:p>
          <w:p w:rsidR="00960AC6" w:rsidRDefault="00960AC6" w:rsidP="00F95B07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Rabbi Samson Raphaël </w:t>
            </w:r>
            <w:r w:rsidRPr="008F7957">
              <w:rPr>
                <w:b/>
                <w:bCs/>
                <w:lang w:val="fr-FR"/>
              </w:rPr>
              <w:t>HIRSCH</w:t>
            </w:r>
            <w:r w:rsidRPr="008F7957">
              <w:rPr>
                <w:lang w:val="fr-FR"/>
              </w:rPr>
              <w:t xml:space="preserve"> (1808 – 1888), à Emden, en Moravie, puis à Francfort sur le Main.</w:t>
            </w:r>
          </w:p>
          <w:p w:rsidR="00F95B07" w:rsidRPr="008F7957" w:rsidRDefault="00F95B07" w:rsidP="0088416A">
            <w:pPr>
              <w:spacing w:after="40" w:line="264" w:lineRule="auto"/>
              <w:jc w:val="both"/>
              <w:rPr>
                <w:b/>
                <w:bCs/>
                <w:spacing w:val="2"/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Pr="00F95B07">
              <w:rPr>
                <w:b/>
                <w:bCs/>
                <w:lang w:val="fr-FR"/>
              </w:rPr>
              <w:t>M</w:t>
            </w:r>
            <w:r w:rsidRPr="00F95B07">
              <w:rPr>
                <w:b/>
                <w:bCs/>
                <w:caps/>
                <w:lang w:val="fr-FR"/>
              </w:rPr>
              <w:t>è</w:t>
            </w:r>
            <w:r w:rsidRPr="00F95B07">
              <w:rPr>
                <w:b/>
                <w:bCs/>
                <w:lang w:val="fr-FR"/>
              </w:rPr>
              <w:t>SH</w:t>
            </w:r>
            <w:r w:rsidRPr="00F95B07">
              <w:rPr>
                <w:b/>
                <w:bCs/>
                <w:caps/>
                <w:lang w:val="fr-FR"/>
              </w:rPr>
              <w:t>è</w:t>
            </w:r>
            <w:r w:rsidRPr="00F95B07">
              <w:rPr>
                <w:b/>
                <w:bCs/>
                <w:lang w:val="fr-FR"/>
              </w:rPr>
              <w:t xml:space="preserve">KH </w:t>
            </w:r>
            <w:r w:rsidRPr="00F95B0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F95B07">
              <w:rPr>
                <w:b/>
                <w:bCs/>
                <w:lang w:val="fr-FR"/>
              </w:rPr>
              <w:t>HOKHMAH</w:t>
            </w:r>
            <w:r>
              <w:rPr>
                <w:lang w:val="fr-FR"/>
              </w:rPr>
              <w:t xml:space="preserve"> (1843-1926) = Rabbi Mé</w:t>
            </w:r>
            <w:r w:rsidRPr="00F95B07">
              <w:rPr>
                <w:rFonts w:ascii="TIMES NRBIS" w:hAnsi="TIMES NRBIS"/>
                <w:sz w:val="20"/>
                <w:szCs w:val="20"/>
                <w:lang w:val="fr-FR"/>
              </w:rPr>
              <w:t>³</w:t>
            </w:r>
            <w:r>
              <w:rPr>
                <w:lang w:val="fr-FR"/>
              </w:rPr>
              <w:t>ïr Sim</w:t>
            </w:r>
            <w:r w:rsidRPr="00F95B07">
              <w:rPr>
                <w:rFonts w:ascii="TIMES NRBIS" w:hAnsi="TIMES NRBIS"/>
                <w:lang w:val="fr-FR"/>
              </w:rPr>
              <w:t>®</w:t>
            </w:r>
            <w:r>
              <w:rPr>
                <w:lang w:val="fr-FR"/>
              </w:rPr>
              <w:t>ha ben R' Shimshon Kelonymos Ha-Kohen, Riga puis Dvinsk (Yehudah Kooperman's ed</w:t>
            </w:r>
            <w:r w:rsidRPr="00F95B07">
              <w:rPr>
                <w:vertAlign w:val="superscript"/>
                <w:lang w:val="fr-FR"/>
              </w:rPr>
              <w:t>ion</w:t>
            </w:r>
            <w:r>
              <w:rPr>
                <w:lang w:val="fr-FR"/>
              </w:rPr>
              <w:t xml:space="preserve"> 2002).</w:t>
            </w:r>
          </w:p>
        </w:tc>
      </w:tr>
      <w:tr w:rsidR="00960AC6" w:rsidTr="00163D16">
        <w:trPr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Pr="008F7957" w:rsidRDefault="00960AC6" w:rsidP="0066634C">
            <w:pPr>
              <w:spacing w:line="264" w:lineRule="auto"/>
              <w:ind w:right="57"/>
              <w:jc w:val="right"/>
              <w:rPr>
                <w:spacing w:val="-4"/>
              </w:rPr>
            </w:pPr>
          </w:p>
        </w:tc>
        <w:tc>
          <w:tcPr>
            <w:tcW w:w="10900" w:type="dxa"/>
            <w:gridSpan w:val="6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nil"/>
            </w:tcBorders>
          </w:tcPr>
          <w:p w:rsidR="00960AC6" w:rsidRPr="008E21EF" w:rsidRDefault="008E21EF" w:rsidP="001C0A5F">
            <w:pPr>
              <w:spacing w:before="40" w:line="264" w:lineRule="auto"/>
              <w:jc w:val="both"/>
              <w:rPr>
                <w:lang w:val="fr-FR"/>
              </w:rPr>
            </w:pPr>
            <w:r w:rsidRPr="008E21EF">
              <w:rPr>
                <w:sz w:val="24"/>
                <w:szCs w:val="24"/>
                <w:lang w:val="fr-FR"/>
              </w:rPr>
              <w:t xml:space="preserve">- </w:t>
            </w:r>
            <w:r w:rsidRPr="008E21EF">
              <w:rPr>
                <w:b/>
                <w:bCs/>
                <w:sz w:val="24"/>
                <w:szCs w:val="24"/>
                <w:lang w:val="fr-FR"/>
              </w:rPr>
              <w:t>TORA TEMIMA</w:t>
            </w:r>
            <w:r w:rsidRPr="008E21EF">
              <w:rPr>
                <w:sz w:val="24"/>
                <w:szCs w:val="24"/>
                <w:lang w:val="fr-FR"/>
              </w:rPr>
              <w:t xml:space="preserve"> de Rabbi </w:t>
            </w:r>
            <w:r w:rsidRPr="008E21EF">
              <w:rPr>
                <w:lang w:val="fr-FR"/>
              </w:rPr>
              <w:t>Baruch E</w:t>
            </w:r>
            <w:r w:rsidRPr="008E21EF">
              <w:rPr>
                <w:caps/>
                <w:lang w:val="fr-FR"/>
              </w:rPr>
              <w:t>pstein</w:t>
            </w:r>
            <w:r w:rsidRPr="008E21EF">
              <w:rPr>
                <w:lang w:val="fr-FR"/>
              </w:rPr>
              <w:t xml:space="preserve"> (né en 1860) Vilna 1904, ré-édition Chad V'Chalak, Jérusalem 2005.</w:t>
            </w:r>
          </w:p>
          <w:p w:rsidR="008E21EF" w:rsidRPr="008F7957" w:rsidRDefault="008E21EF" w:rsidP="001C0A5F">
            <w:pPr>
              <w:spacing w:after="40" w:line="264" w:lineRule="auto"/>
              <w:jc w:val="both"/>
              <w:rPr>
                <w:lang w:val="fr-FR"/>
              </w:rPr>
            </w:pPr>
            <w:r w:rsidRPr="008E21EF">
              <w:rPr>
                <w:b/>
                <w:bCs/>
                <w:lang w:val="fr-FR"/>
              </w:rPr>
              <w:t>-</w:t>
            </w:r>
            <w:r w:rsidRPr="008E21EF">
              <w:rPr>
                <w:lang w:val="fr-FR"/>
              </w:rPr>
              <w:t xml:space="preserve"> </w:t>
            </w:r>
            <w:r w:rsidRPr="008E21EF">
              <w:rPr>
                <w:b/>
                <w:bCs/>
                <w:lang w:val="fr-FR"/>
              </w:rPr>
              <w:t>DA</w:t>
            </w:r>
            <w:r w:rsidRPr="00EF4724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²</w:t>
            </w:r>
            <w:r w:rsidRPr="008E21EF">
              <w:rPr>
                <w:b/>
                <w:bCs/>
                <w:lang w:val="fr-FR"/>
              </w:rPr>
              <w:t>AT MIQRA</w:t>
            </w:r>
            <w:r w:rsidRPr="00EF4724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³</w:t>
            </w:r>
            <w:r w:rsidRPr="008E21EF">
              <w:rPr>
                <w:lang w:val="fr-FR"/>
              </w:rPr>
              <w:t xml:space="preserve"> : résumé des commentaires pour grand public hébréophone, projet dirigé par Yehuda K</w:t>
            </w:r>
            <w:r w:rsidRPr="008E21EF">
              <w:rPr>
                <w:caps/>
                <w:lang w:val="fr-FR"/>
              </w:rPr>
              <w:t>iel</w:t>
            </w:r>
            <w:r w:rsidRPr="008E21EF">
              <w:rPr>
                <w:lang w:val="fr-FR"/>
              </w:rPr>
              <w:t>.</w:t>
            </w:r>
          </w:p>
        </w:tc>
        <w:tc>
          <w:tcPr>
            <w:tcW w:w="4330" w:type="dxa"/>
            <w:tcBorders>
              <w:top w:val="double" w:sz="6" w:space="0" w:color="auto"/>
              <w:left w:val="nil"/>
              <w:bottom w:val="double" w:sz="6" w:space="0" w:color="auto"/>
            </w:tcBorders>
            <w:vAlign w:val="center"/>
          </w:tcPr>
          <w:p w:rsidR="00960AC6" w:rsidRPr="008F7957" w:rsidRDefault="008B1715" w:rsidP="008E21EF">
            <w:pPr>
              <w:spacing w:before="120" w:line="264" w:lineRule="auto"/>
              <w:ind w:left="176"/>
              <w:jc w:val="both"/>
            </w:pPr>
            <w:r>
              <w:rPr>
                <w:noProof/>
                <w:lang w:val="fr-FR" w:eastAsia="fr-FR" w:bidi="he-IL"/>
              </w:rPr>
              <w:pict>
                <v:shape id="_x0000_s1042" type="#_x0000_t88" style="position:absolute;left:0;text-align:left;margin-left:-4.2pt;margin-top:1.85pt;width:7.15pt;height:29.45pt;z-index:251672576;mso-position-horizontal-relative:text;mso-position-vertical-relative:text" strokeweight=".5pt"/>
              </w:pict>
            </w:r>
            <w:r w:rsidR="00960AC6" w:rsidRPr="008F7957">
              <w:t>←</w:t>
            </w:r>
            <w:r w:rsidR="00960AC6" w:rsidRPr="008F7957">
              <w:rPr>
                <w:rFonts w:ascii="Arial" w:hAnsi="Arial" w:cs="Arial"/>
              </w:rPr>
              <w:t xml:space="preserve">  sélections résumées récentes</w:t>
            </w:r>
          </w:p>
        </w:tc>
      </w:tr>
    </w:tbl>
    <w:p w:rsidR="00582516" w:rsidRPr="00BB50E0" w:rsidRDefault="00582516" w:rsidP="00582516">
      <w:pPr>
        <w:spacing w:line="264" w:lineRule="auto"/>
        <w:rPr>
          <w:rFonts w:ascii="Arial" w:hAnsi="Arial" w:cs="Arial"/>
          <w:sz w:val="20"/>
          <w:szCs w:val="20"/>
          <w:lang w:val="fr-FR"/>
        </w:rPr>
      </w:pPr>
    </w:p>
    <w:p w:rsidR="00582516" w:rsidRDefault="00582516" w:rsidP="00582516">
      <w:pPr>
        <w:spacing w:line="264" w:lineRule="auto"/>
        <w:rPr>
          <w:sz w:val="20"/>
          <w:szCs w:val="20"/>
          <w:lang w:val="fr-FR"/>
        </w:rPr>
      </w:pPr>
      <w:r w:rsidRPr="00960AC6">
        <w:rPr>
          <w:rFonts w:ascii="Comic Sans MS" w:hAnsi="Comic Sans MS"/>
          <w:b/>
          <w:bCs/>
          <w:sz w:val="20"/>
          <w:szCs w:val="20"/>
          <w:u w:val="single"/>
          <w:lang w:val="fr-FR"/>
        </w:rPr>
        <w:t>Les sources</w:t>
      </w:r>
      <w:r w:rsidRPr="00960AC6">
        <w:rPr>
          <w:rFonts w:ascii="Comic Sans MS" w:hAnsi="Comic Sans MS"/>
          <w:sz w:val="20"/>
          <w:szCs w:val="20"/>
          <w:lang w:val="fr-FR"/>
        </w:rPr>
        <w:t xml:space="preserve"> : </w:t>
      </w:r>
      <w:r>
        <w:rPr>
          <w:rFonts w:ascii="Comic Sans MS" w:hAnsi="Comic Sans MS"/>
          <w:sz w:val="20"/>
          <w:szCs w:val="20"/>
          <w:lang w:val="fr-FR"/>
        </w:rPr>
        <w:tab/>
      </w:r>
      <w:r w:rsidRPr="00582516">
        <w:rPr>
          <w:sz w:val="20"/>
          <w:szCs w:val="20"/>
          <w:lang w:val="fr-FR"/>
        </w:rPr>
        <w:t>- l'</w:t>
      </w:r>
      <w:r w:rsidRPr="00960AC6">
        <w:rPr>
          <w:sz w:val="20"/>
          <w:szCs w:val="20"/>
          <w:lang w:val="fr-FR"/>
        </w:rPr>
        <w:t xml:space="preserve">imposante base de données </w:t>
      </w:r>
      <w:r>
        <w:rPr>
          <w:sz w:val="20"/>
          <w:szCs w:val="20"/>
          <w:lang w:val="fr-FR"/>
        </w:rPr>
        <w:t>du</w:t>
      </w:r>
      <w:r w:rsidRPr="00960AC6">
        <w:rPr>
          <w:sz w:val="20"/>
          <w:szCs w:val="20"/>
          <w:lang w:val="fr-FR"/>
        </w:rPr>
        <w:t xml:space="preserve"> logiciel "</w:t>
      </w:r>
      <w:r w:rsidRPr="00BB50E0">
        <w:rPr>
          <w:b/>
          <w:bCs/>
          <w:i/>
          <w:iCs/>
          <w:sz w:val="20"/>
          <w:szCs w:val="20"/>
          <w:lang w:val="fr-FR"/>
        </w:rPr>
        <w:t>Responsa Project</w:t>
      </w:r>
      <w:r w:rsidRPr="00960AC6">
        <w:rPr>
          <w:sz w:val="20"/>
          <w:szCs w:val="20"/>
          <w:lang w:val="fr-FR"/>
        </w:rPr>
        <w:t xml:space="preserve">" </w:t>
      </w:r>
      <w:r>
        <w:rPr>
          <w:sz w:val="20"/>
          <w:szCs w:val="20"/>
          <w:lang w:val="fr-FR"/>
        </w:rPr>
        <w:t>(</w:t>
      </w:r>
      <w:r w:rsidRPr="00960AC6">
        <w:rPr>
          <w:sz w:val="20"/>
          <w:szCs w:val="20"/>
          <w:lang w:val="fr-FR"/>
        </w:rPr>
        <w:t>version 20</w:t>
      </w:r>
      <w:r>
        <w:rPr>
          <w:sz w:val="20"/>
          <w:szCs w:val="20"/>
          <w:lang w:val="fr-FR"/>
        </w:rPr>
        <w:t>,</w:t>
      </w:r>
      <w:r w:rsidRPr="00960AC6">
        <w:rPr>
          <w:sz w:val="20"/>
          <w:szCs w:val="20"/>
          <w:lang w:val="fr-FR"/>
        </w:rPr>
        <w:t xml:space="preserve"> de 2012)</w:t>
      </w:r>
      <w:r>
        <w:rPr>
          <w:sz w:val="20"/>
          <w:szCs w:val="20"/>
          <w:lang w:val="fr-FR"/>
        </w:rPr>
        <w:t xml:space="preserve"> </w:t>
      </w:r>
      <w:r w:rsidRPr="00960AC6">
        <w:rPr>
          <w:sz w:val="20"/>
          <w:szCs w:val="20"/>
          <w:lang w:val="fr-FR"/>
        </w:rPr>
        <w:t>de l'université Bar Ilan</w:t>
      </w:r>
    </w:p>
    <w:p w:rsidR="00163D16" w:rsidRDefault="00582516" w:rsidP="00582516">
      <w:pPr>
        <w:spacing w:line="264" w:lineRule="auto"/>
        <w:ind w:left="1136" w:firstLine="284"/>
        <w:rPr>
          <w:i/>
          <w:i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- le "</w:t>
      </w:r>
      <w:r w:rsidRPr="00BB50E0">
        <w:rPr>
          <w:b/>
          <w:bCs/>
          <w:i/>
          <w:iCs/>
          <w:sz w:val="20"/>
          <w:szCs w:val="20"/>
          <w:lang w:val="fr-FR"/>
        </w:rPr>
        <w:t>Dictionnaire encyclopédique du Judaïsme</w:t>
      </w:r>
      <w:r>
        <w:rPr>
          <w:sz w:val="20"/>
          <w:szCs w:val="20"/>
          <w:lang w:val="fr-FR"/>
        </w:rPr>
        <w:t>" (Cerf / Robert Laffont, Paris, 1993-1996)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 xml:space="preserve">… et le site </w:t>
      </w:r>
      <w:r w:rsidRPr="00BB50E0">
        <w:rPr>
          <w:i/>
          <w:iCs/>
          <w:sz w:val="20"/>
          <w:szCs w:val="20"/>
          <w:lang w:val="fr-FR"/>
        </w:rPr>
        <w:t>Wikipedia</w:t>
      </w:r>
    </w:p>
    <w:p w:rsidR="001C0A5F" w:rsidRDefault="001C0A5F" w:rsidP="00582516">
      <w:pPr>
        <w:spacing w:line="264" w:lineRule="auto"/>
        <w:ind w:left="1136" w:firstLine="284"/>
      </w:pPr>
    </w:p>
    <w:sectPr w:rsidR="001C0A5F" w:rsidSect="00960A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 w:code="9"/>
      <w:pgMar w:top="851" w:right="567" w:bottom="567" w:left="567" w:header="454" w:footer="0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51E" w:rsidRDefault="00CB751E" w:rsidP="00960AC6">
      <w:r>
        <w:separator/>
      </w:r>
    </w:p>
  </w:endnote>
  <w:endnote w:type="continuationSeparator" w:id="0">
    <w:p w:rsidR="00CB751E" w:rsidRDefault="00CB751E" w:rsidP="00960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RBI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516" w:rsidRDefault="0058251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516" w:rsidRDefault="0058251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516" w:rsidRDefault="005825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51E" w:rsidRDefault="00CB751E" w:rsidP="00960AC6">
      <w:r>
        <w:separator/>
      </w:r>
    </w:p>
  </w:footnote>
  <w:footnote w:type="continuationSeparator" w:id="0">
    <w:p w:rsidR="00CB751E" w:rsidRDefault="00CB751E" w:rsidP="00960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516" w:rsidRDefault="0058251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EB7" w:rsidRPr="00960AC6" w:rsidRDefault="00582516" w:rsidP="0088416A">
    <w:pPr>
      <w:tabs>
        <w:tab w:val="left" w:pos="6946"/>
      </w:tabs>
      <w:rPr>
        <w:rFonts w:cstheme="majorBidi"/>
        <w:sz w:val="20"/>
        <w:szCs w:val="18"/>
        <w:lang w:val="fr-FR"/>
      </w:rPr>
    </w:pPr>
    <w:r w:rsidRPr="00582516">
      <w:rPr>
        <w:rFonts w:cstheme="majorBidi"/>
        <w:sz w:val="18"/>
        <w:szCs w:val="16"/>
        <w:lang w:val="fr-FR"/>
      </w:rPr>
      <w:t>F.Boulanger. 17-08-2024</w:t>
    </w:r>
    <w:r w:rsidR="0088416A">
      <w:rPr>
        <w:rFonts w:cstheme="majorBidi"/>
        <w:sz w:val="20"/>
        <w:szCs w:val="18"/>
        <w:lang w:val="fr-FR"/>
      </w:rPr>
      <w:tab/>
    </w:r>
    <w:r w:rsidR="0088416A">
      <w:rPr>
        <w:rFonts w:asciiTheme="majorBidi" w:hAnsiTheme="majorBidi" w:cstheme="majorBidi"/>
        <w:sz w:val="18"/>
        <w:szCs w:val="18"/>
        <w:lang w:val="fr-FR"/>
      </w:rPr>
      <w:t>La tradition rabbinique. Repères chronologiques.</w:t>
    </w:r>
    <w:r w:rsidR="00960AC6" w:rsidRPr="00960AC6">
      <w:rPr>
        <w:rFonts w:cstheme="majorBidi"/>
        <w:sz w:val="20"/>
        <w:szCs w:val="18"/>
        <w:lang w:val="fr-FR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88696269"/>
        <w:docPartObj>
          <w:docPartGallery w:val="Page Numbers (Top of Page)"/>
          <w:docPartUnique/>
        </w:docPartObj>
      </w:sdtPr>
      <w:sdtEndPr/>
      <w:sdtContent>
        <w:sdt>
          <w:sdtPr>
            <w:rPr>
              <w:rFonts w:asciiTheme="majorBidi" w:hAnsiTheme="majorBidi" w:cstheme="majorBidi"/>
              <w:sz w:val="18"/>
              <w:szCs w:val="18"/>
            </w:rPr>
            <w:id w:val="1375424273"/>
            <w:docPartObj>
              <w:docPartGallery w:val="Page Numbers (Top of Page)"/>
              <w:docPartUnique/>
            </w:docPartObj>
          </w:sdtPr>
          <w:sdtEndPr/>
          <w:sdtContent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Page 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begin"/>
            </w:r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instrText xml:space="preserve"> PAGE </w:instrTex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separate"/>
            </w:r>
            <w:r w:rsidR="008B1715">
              <w:rPr>
                <w:rFonts w:asciiTheme="majorBidi" w:hAnsiTheme="majorBidi" w:cstheme="majorBidi"/>
                <w:noProof/>
                <w:sz w:val="18"/>
                <w:szCs w:val="18"/>
                <w:lang w:val="fr-FR"/>
              </w:rPr>
              <w:t>3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end"/>
            </w:r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sur 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begin"/>
            </w:r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instrText xml:space="preserve"> NUMPAGES  </w:instrTex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separate"/>
            </w:r>
            <w:r w:rsidR="008B1715">
              <w:rPr>
                <w:rFonts w:asciiTheme="majorBidi" w:hAnsiTheme="majorBidi" w:cstheme="majorBidi"/>
                <w:noProof/>
                <w:sz w:val="18"/>
                <w:szCs w:val="18"/>
                <w:lang w:val="fr-FR"/>
              </w:rPr>
              <w:t>3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end"/>
            </w:r>
          </w:sdtContent>
        </w:sdt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516" w:rsidRDefault="0058251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4CCB"/>
    <w:multiLevelType w:val="hybridMultilevel"/>
    <w:tmpl w:val="B8146916"/>
    <w:lvl w:ilvl="0" w:tplc="040C000B">
      <w:start w:val="1"/>
      <w:numFmt w:val="bullet"/>
      <w:lvlText w:val=""/>
      <w:lvlJc w:val="left"/>
      <w:pPr>
        <w:ind w:left="128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2826"/>
    <w:rsid w:val="00010477"/>
    <w:rsid w:val="00023EF7"/>
    <w:rsid w:val="000369E8"/>
    <w:rsid w:val="000D1FE0"/>
    <w:rsid w:val="000E2596"/>
    <w:rsid w:val="00137EB8"/>
    <w:rsid w:val="00141558"/>
    <w:rsid w:val="00163D16"/>
    <w:rsid w:val="00184500"/>
    <w:rsid w:val="00187FC0"/>
    <w:rsid w:val="001961F2"/>
    <w:rsid w:val="001A0C65"/>
    <w:rsid w:val="001B3EB9"/>
    <w:rsid w:val="001B74FF"/>
    <w:rsid w:val="001C0A5F"/>
    <w:rsid w:val="001D12BB"/>
    <w:rsid w:val="001E7A6F"/>
    <w:rsid w:val="00250A93"/>
    <w:rsid w:val="00273E65"/>
    <w:rsid w:val="00294E32"/>
    <w:rsid w:val="00295030"/>
    <w:rsid w:val="002A1029"/>
    <w:rsid w:val="002A2826"/>
    <w:rsid w:val="002A62FA"/>
    <w:rsid w:val="002C06A0"/>
    <w:rsid w:val="002C1AB0"/>
    <w:rsid w:val="002C7F9C"/>
    <w:rsid w:val="0030591C"/>
    <w:rsid w:val="00334FB5"/>
    <w:rsid w:val="0034508F"/>
    <w:rsid w:val="0036233A"/>
    <w:rsid w:val="003B25FF"/>
    <w:rsid w:val="003E66E5"/>
    <w:rsid w:val="00423A08"/>
    <w:rsid w:val="0044237F"/>
    <w:rsid w:val="00461800"/>
    <w:rsid w:val="00476080"/>
    <w:rsid w:val="00483A5C"/>
    <w:rsid w:val="004879E2"/>
    <w:rsid w:val="004B4D30"/>
    <w:rsid w:val="004C1808"/>
    <w:rsid w:val="004D72F3"/>
    <w:rsid w:val="004F592E"/>
    <w:rsid w:val="00502743"/>
    <w:rsid w:val="00512EB8"/>
    <w:rsid w:val="00520087"/>
    <w:rsid w:val="00527E26"/>
    <w:rsid w:val="00543378"/>
    <w:rsid w:val="005455B5"/>
    <w:rsid w:val="005676C2"/>
    <w:rsid w:val="00582516"/>
    <w:rsid w:val="00596143"/>
    <w:rsid w:val="005A3FA0"/>
    <w:rsid w:val="005A4715"/>
    <w:rsid w:val="005D0E8E"/>
    <w:rsid w:val="005D5A20"/>
    <w:rsid w:val="005D6FE7"/>
    <w:rsid w:val="006029F6"/>
    <w:rsid w:val="00605B4E"/>
    <w:rsid w:val="00642249"/>
    <w:rsid w:val="00651B50"/>
    <w:rsid w:val="0066634C"/>
    <w:rsid w:val="0069469C"/>
    <w:rsid w:val="006A4724"/>
    <w:rsid w:val="006B602A"/>
    <w:rsid w:val="006C366D"/>
    <w:rsid w:val="006D0FB6"/>
    <w:rsid w:val="006D6851"/>
    <w:rsid w:val="006E4BE3"/>
    <w:rsid w:val="006E6035"/>
    <w:rsid w:val="006E7F89"/>
    <w:rsid w:val="006F339F"/>
    <w:rsid w:val="007002A2"/>
    <w:rsid w:val="00701D3B"/>
    <w:rsid w:val="0070584B"/>
    <w:rsid w:val="007173EE"/>
    <w:rsid w:val="00734CFB"/>
    <w:rsid w:val="00741E69"/>
    <w:rsid w:val="00762C2D"/>
    <w:rsid w:val="00775DAC"/>
    <w:rsid w:val="00784607"/>
    <w:rsid w:val="00793E63"/>
    <w:rsid w:val="007A7102"/>
    <w:rsid w:val="007F04F9"/>
    <w:rsid w:val="008038DA"/>
    <w:rsid w:val="00813CD7"/>
    <w:rsid w:val="00831376"/>
    <w:rsid w:val="00832278"/>
    <w:rsid w:val="0085313F"/>
    <w:rsid w:val="008702BB"/>
    <w:rsid w:val="00881CAE"/>
    <w:rsid w:val="0088416A"/>
    <w:rsid w:val="00894C13"/>
    <w:rsid w:val="008A594D"/>
    <w:rsid w:val="008B12F3"/>
    <w:rsid w:val="008B1715"/>
    <w:rsid w:val="008C4E9F"/>
    <w:rsid w:val="008C7C36"/>
    <w:rsid w:val="008E21EF"/>
    <w:rsid w:val="008E41A8"/>
    <w:rsid w:val="008F2D53"/>
    <w:rsid w:val="008F6485"/>
    <w:rsid w:val="008F7957"/>
    <w:rsid w:val="00900EA2"/>
    <w:rsid w:val="00921F43"/>
    <w:rsid w:val="00925FD3"/>
    <w:rsid w:val="009402DF"/>
    <w:rsid w:val="00960AC6"/>
    <w:rsid w:val="009645A0"/>
    <w:rsid w:val="00966470"/>
    <w:rsid w:val="0099260D"/>
    <w:rsid w:val="0099670D"/>
    <w:rsid w:val="00996728"/>
    <w:rsid w:val="009C3654"/>
    <w:rsid w:val="009C3A2E"/>
    <w:rsid w:val="009C3BB9"/>
    <w:rsid w:val="009D55AC"/>
    <w:rsid w:val="009E0352"/>
    <w:rsid w:val="00A00C80"/>
    <w:rsid w:val="00A10715"/>
    <w:rsid w:val="00A30B44"/>
    <w:rsid w:val="00A74BE4"/>
    <w:rsid w:val="00A80484"/>
    <w:rsid w:val="00A92C2C"/>
    <w:rsid w:val="00AB4278"/>
    <w:rsid w:val="00AC4E07"/>
    <w:rsid w:val="00AD4520"/>
    <w:rsid w:val="00AE1E35"/>
    <w:rsid w:val="00AF074D"/>
    <w:rsid w:val="00B1100A"/>
    <w:rsid w:val="00B168B0"/>
    <w:rsid w:val="00B56920"/>
    <w:rsid w:val="00B70687"/>
    <w:rsid w:val="00B90A66"/>
    <w:rsid w:val="00BB50E0"/>
    <w:rsid w:val="00BB7F75"/>
    <w:rsid w:val="00BD3BFB"/>
    <w:rsid w:val="00BD541C"/>
    <w:rsid w:val="00BE1E18"/>
    <w:rsid w:val="00BF26B4"/>
    <w:rsid w:val="00C04876"/>
    <w:rsid w:val="00C1142A"/>
    <w:rsid w:val="00C15F7D"/>
    <w:rsid w:val="00C20438"/>
    <w:rsid w:val="00C2301E"/>
    <w:rsid w:val="00C442A7"/>
    <w:rsid w:val="00C57170"/>
    <w:rsid w:val="00C573BB"/>
    <w:rsid w:val="00C66E74"/>
    <w:rsid w:val="00CA2D25"/>
    <w:rsid w:val="00CA3B15"/>
    <w:rsid w:val="00CB0A30"/>
    <w:rsid w:val="00CB751E"/>
    <w:rsid w:val="00CD216B"/>
    <w:rsid w:val="00CF556D"/>
    <w:rsid w:val="00D0381E"/>
    <w:rsid w:val="00D869CC"/>
    <w:rsid w:val="00DA5C73"/>
    <w:rsid w:val="00DC4143"/>
    <w:rsid w:val="00DC7D78"/>
    <w:rsid w:val="00DD0A7D"/>
    <w:rsid w:val="00E012BC"/>
    <w:rsid w:val="00E1301C"/>
    <w:rsid w:val="00E25131"/>
    <w:rsid w:val="00E31BB8"/>
    <w:rsid w:val="00E4246C"/>
    <w:rsid w:val="00E57590"/>
    <w:rsid w:val="00EA771D"/>
    <w:rsid w:val="00EE52A3"/>
    <w:rsid w:val="00EF4724"/>
    <w:rsid w:val="00F04845"/>
    <w:rsid w:val="00F34165"/>
    <w:rsid w:val="00F51E15"/>
    <w:rsid w:val="00F66CDE"/>
    <w:rsid w:val="00F9022B"/>
    <w:rsid w:val="00F95B07"/>
    <w:rsid w:val="00FA087E"/>
    <w:rsid w:val="00FB1650"/>
    <w:rsid w:val="00FB38CF"/>
    <w:rsid w:val="00FB5ED6"/>
    <w:rsid w:val="00FC4FDB"/>
    <w:rsid w:val="00FD358C"/>
    <w:rsid w:val="00FD597C"/>
    <w:rsid w:val="00FE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3" type="connector" idref="#_x0000_s1031"/>
        <o:r id="V:Rule4" type="connector" idref="#_x0000_s1032"/>
      </o:rules>
    </o:shapelayout>
  </w:shapeDefaults>
  <w:decimalSymbol w:val=","/>
  <w:listSeparator w:val=";"/>
  <w15:docId w15:val="{3C2DC24B-12B2-4D8B-A31B-8566B5C4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Cs w:val="18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D3B"/>
    <w:rPr>
      <w:rFonts w:ascii="Times New Roman" w:eastAsia="PMingLiU" w:hAnsi="Times New Roman" w:cs="Times New Roman"/>
      <w:sz w:val="22"/>
      <w:szCs w:val="22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rlignBleu">
    <w:name w:val="Surligné Bleu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881CAE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6946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25FD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5FD3"/>
    <w:rPr>
      <w:rFonts w:ascii="Tahoma" w:hAnsi="Tahoma" w:cs="Tahoma"/>
      <w:sz w:val="16"/>
      <w:szCs w:val="16"/>
      <w:lang w:bidi="he-IL"/>
    </w:rPr>
  </w:style>
  <w:style w:type="character" w:customStyle="1" w:styleId="y2iqfc">
    <w:name w:val="y2iqfc"/>
    <w:basedOn w:val="Policepardfaut"/>
    <w:rsid w:val="00960AC6"/>
  </w:style>
  <w:style w:type="character" w:styleId="Accentuation">
    <w:name w:val="Emphasis"/>
    <w:basedOn w:val="Policepardfaut"/>
    <w:uiPriority w:val="20"/>
    <w:qFormat/>
    <w:rsid w:val="00960AC6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960AC6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60AC6"/>
    <w:pPr>
      <w:spacing w:after="200" w:line="276" w:lineRule="auto"/>
      <w:ind w:left="720"/>
      <w:contextualSpacing/>
    </w:pPr>
    <w:rPr>
      <w:rFonts w:asciiTheme="minorHAnsi" w:eastAsiaTheme="minorHAnsi" w:hAnsiTheme="minorHAnsi"/>
      <w:lang w:val="fr-FR" w:bidi="he-IL"/>
    </w:rPr>
  </w:style>
  <w:style w:type="paragraph" w:styleId="En-tte">
    <w:name w:val="header"/>
    <w:basedOn w:val="Normal"/>
    <w:link w:val="En-tteCar"/>
    <w:uiPriority w:val="99"/>
    <w:semiHidden/>
    <w:unhideWhenUsed/>
    <w:rsid w:val="00960AC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60AC6"/>
    <w:rPr>
      <w:rFonts w:ascii="Times New Roman" w:eastAsia="PMingLiU" w:hAnsi="Times New Roman" w:cs="Times New Roman"/>
      <w:sz w:val="22"/>
      <w:szCs w:val="22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960AC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60AC6"/>
    <w:rPr>
      <w:rFonts w:ascii="Times New Roman" w:eastAsia="PMingLiU" w:hAnsi="Times New Roman" w:cs="Times New Roman"/>
      <w:sz w:val="22"/>
      <w:szCs w:val="22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CA3B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Nissim_Gaon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Gueoni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Wissenschaft_des_Judentums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rancis\Desktop\Doc1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</TotalTime>
  <Pages>3</Pages>
  <Words>1029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36</cp:revision>
  <cp:lastPrinted>2025-12-14T22:34:00Z</cp:lastPrinted>
  <dcterms:created xsi:type="dcterms:W3CDTF">2024-08-18T09:18:00Z</dcterms:created>
  <dcterms:modified xsi:type="dcterms:W3CDTF">2025-12-14T22:34:00Z</dcterms:modified>
</cp:coreProperties>
</file>