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AF9" w:rsidRDefault="007E5AF9" w:rsidP="002A3340">
      <w:pPr>
        <w:rPr>
          <w:rFonts w:ascii="Arial" w:hAnsi="Arial" w:cs="Arial"/>
          <w:sz w:val="20"/>
          <w:lang w:val="fr-FR"/>
        </w:rPr>
      </w:pPr>
    </w:p>
    <w:p w:rsidR="00A161FB" w:rsidRDefault="007C1241" w:rsidP="002A3340">
      <w:pPr>
        <w:rPr>
          <w:rFonts w:ascii="Arial" w:hAnsi="Arial" w:cs="Arial"/>
          <w:sz w:val="20"/>
          <w:lang w:val="fr-FR"/>
        </w:rPr>
      </w:pPr>
      <w:r>
        <w:rPr>
          <w:rFonts w:ascii="Arial" w:hAnsi="Arial" w:cs="Arial"/>
          <w:sz w:val="20"/>
          <w:lang w:val="fr-FR"/>
        </w:rPr>
        <w:t>(Dédicace)</w:t>
      </w:r>
    </w:p>
    <w:p w:rsidR="00840073" w:rsidRDefault="00840073" w:rsidP="002A3340">
      <w:pPr>
        <w:rPr>
          <w:rFonts w:ascii="Arial" w:hAnsi="Arial" w:cs="Arial"/>
          <w:sz w:val="20"/>
          <w:lang w:val="fr-FR"/>
        </w:rPr>
      </w:pPr>
    </w:p>
    <w:p w:rsidR="00032E06" w:rsidRPr="00032E06" w:rsidRDefault="007C1241" w:rsidP="007C1241">
      <w:pPr>
        <w:spacing w:line="288" w:lineRule="auto"/>
        <w:jc w:val="center"/>
        <w:rPr>
          <w:rFonts w:ascii="Arial" w:hAnsi="Arial" w:cs="Arial"/>
          <w:b/>
          <w:bCs/>
          <w:sz w:val="20"/>
          <w:lang w:val="fr-FR"/>
        </w:rPr>
      </w:pPr>
      <w:r w:rsidRPr="00032E06">
        <w:rPr>
          <w:rFonts w:ascii="Arial" w:hAnsi="Arial" w:cs="Arial"/>
          <w:b/>
          <w:bCs/>
          <w:sz w:val="20"/>
          <w:lang w:val="fr-FR"/>
        </w:rPr>
        <w:t>Merc</w:t>
      </w:r>
      <w:r w:rsidR="00032E06" w:rsidRPr="00032E06">
        <w:rPr>
          <w:rFonts w:ascii="Arial" w:hAnsi="Arial" w:cs="Arial"/>
          <w:b/>
          <w:bCs/>
          <w:sz w:val="20"/>
          <w:lang w:val="fr-FR"/>
        </w:rPr>
        <w:t>i</w:t>
      </w:r>
    </w:p>
    <w:p w:rsidR="007C1241" w:rsidRDefault="007C1241" w:rsidP="007C1241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lang w:val="fr-FR"/>
        </w:rPr>
        <w:t xml:space="preserve">à tous ceux et celles, </w:t>
      </w:r>
      <w:r w:rsidRPr="007C1241">
        <w:rPr>
          <w:rFonts w:ascii="Arial" w:hAnsi="Arial" w:cs="Arial"/>
          <w:sz w:val="24"/>
          <w:szCs w:val="24"/>
          <w:rtl/>
          <w:lang w:val="fr-FR" w:bidi="he-IL"/>
        </w:rPr>
        <w:t>ז״ל</w:t>
      </w:r>
      <w:r>
        <w:rPr>
          <w:rFonts w:ascii="Arial" w:hAnsi="Arial" w:cs="Arial"/>
          <w:sz w:val="20"/>
          <w:lang w:val="fr-FR"/>
        </w:rPr>
        <w:t xml:space="preserve"> [=</w:t>
      </w:r>
      <w:r>
        <w:rPr>
          <w:rFonts w:ascii="Arial" w:hAnsi="Arial" w:cs="Arial"/>
          <w:sz w:val="20"/>
          <w:szCs w:val="16"/>
        </w:rPr>
        <w:t>"que leur mémoire soit bénie"],</w:t>
      </w:r>
    </w:p>
    <w:p w:rsidR="007C1241" w:rsidRDefault="007C1241" w:rsidP="007C1241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>qui m’ont appris à découvrir, étudier et pratiquer</w:t>
      </w:r>
    </w:p>
    <w:p w:rsidR="007C1241" w:rsidRDefault="007C1241" w:rsidP="007C1241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 w:rsidRPr="00032E06">
        <w:rPr>
          <w:rFonts w:ascii="Arial" w:hAnsi="Arial" w:cs="Arial"/>
          <w:b/>
          <w:bCs/>
          <w:sz w:val="20"/>
          <w:szCs w:val="16"/>
        </w:rPr>
        <w:t>la langue hébraïque, l’hébreu biblique et la Torah orale</w:t>
      </w:r>
      <w:r>
        <w:rPr>
          <w:rFonts w:ascii="Arial" w:hAnsi="Arial" w:cs="Arial"/>
          <w:sz w:val="20"/>
          <w:szCs w:val="16"/>
        </w:rPr>
        <w:t xml:space="preserve"> :</w:t>
      </w:r>
    </w:p>
    <w:p w:rsidR="007C1241" w:rsidRDefault="00032E06" w:rsidP="00032E06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>- S</w:t>
      </w:r>
      <w:r w:rsidR="007C1241">
        <w:rPr>
          <w:rFonts w:ascii="Arial" w:hAnsi="Arial" w:cs="Arial"/>
          <w:sz w:val="20"/>
          <w:szCs w:val="16"/>
        </w:rPr>
        <w:t xml:space="preserve">uzanne DANIEL, Abraham BEN </w:t>
      </w:r>
      <w:r w:rsidR="007C1241" w:rsidRPr="007C1241">
        <w:rPr>
          <w:rFonts w:ascii="Arial" w:hAnsi="Arial" w:cs="Arial"/>
          <w:caps/>
          <w:sz w:val="20"/>
          <w:szCs w:val="16"/>
        </w:rPr>
        <w:t>Méïr</w:t>
      </w:r>
      <w:r w:rsidR="007C1241">
        <w:rPr>
          <w:rFonts w:ascii="Arial" w:hAnsi="Arial" w:cs="Arial"/>
          <w:sz w:val="20"/>
          <w:szCs w:val="16"/>
        </w:rPr>
        <w:t>, et la faculté des lettres de Lille,</w:t>
      </w:r>
    </w:p>
    <w:p w:rsidR="007C1241" w:rsidRDefault="007C1241" w:rsidP="00032E06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>- Jacques MAIGRET, Jean</w:t>
      </w:r>
      <w:r w:rsidR="00032E06">
        <w:rPr>
          <w:rFonts w:ascii="Arial" w:hAnsi="Arial" w:cs="Arial"/>
          <w:sz w:val="20"/>
          <w:szCs w:val="16"/>
        </w:rPr>
        <w:t xml:space="preserve"> Marie DELMAIRE, et l’Associati</w:t>
      </w:r>
      <w:r>
        <w:rPr>
          <w:rFonts w:ascii="Arial" w:hAnsi="Arial" w:cs="Arial"/>
          <w:sz w:val="20"/>
          <w:szCs w:val="16"/>
        </w:rPr>
        <w:t>on des Amis de l’Hébreu Biblique,</w:t>
      </w:r>
    </w:p>
    <w:p w:rsidR="007C1241" w:rsidRDefault="007C1241" w:rsidP="00032E06">
      <w:pPr>
        <w:spacing w:line="288" w:lineRule="auto"/>
        <w:jc w:val="center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- Dominique </w:t>
      </w:r>
      <w:r w:rsidRPr="007C1241">
        <w:rPr>
          <w:rFonts w:ascii="Arial" w:hAnsi="Arial" w:cs="Arial"/>
          <w:caps/>
          <w:sz w:val="20"/>
          <w:szCs w:val="16"/>
        </w:rPr>
        <w:t>de La Maisonneuve</w:t>
      </w:r>
      <w:r>
        <w:rPr>
          <w:rFonts w:ascii="Arial" w:hAnsi="Arial" w:cs="Arial"/>
          <w:sz w:val="20"/>
          <w:szCs w:val="16"/>
        </w:rPr>
        <w:t xml:space="preserve">, Pierre </w:t>
      </w:r>
      <w:r w:rsidRPr="007C1241">
        <w:rPr>
          <w:rFonts w:ascii="Arial" w:hAnsi="Arial" w:cs="Arial"/>
          <w:caps/>
          <w:sz w:val="20"/>
          <w:szCs w:val="16"/>
        </w:rPr>
        <w:t>Leenhardt</w:t>
      </w:r>
      <w:r>
        <w:rPr>
          <w:rFonts w:ascii="Arial" w:hAnsi="Arial" w:cs="Arial"/>
          <w:sz w:val="20"/>
          <w:szCs w:val="16"/>
        </w:rPr>
        <w:t xml:space="preserve"> et l’I</w:t>
      </w:r>
      <w:r w:rsidR="00032E06">
        <w:rPr>
          <w:rFonts w:ascii="Arial" w:hAnsi="Arial" w:cs="Arial"/>
          <w:sz w:val="20"/>
          <w:szCs w:val="16"/>
        </w:rPr>
        <w:t>.</w:t>
      </w:r>
      <w:r>
        <w:rPr>
          <w:rFonts w:ascii="Arial" w:hAnsi="Arial" w:cs="Arial"/>
          <w:sz w:val="20"/>
          <w:szCs w:val="16"/>
        </w:rPr>
        <w:t>S</w:t>
      </w:r>
      <w:r w:rsidR="00032E06">
        <w:rPr>
          <w:rFonts w:ascii="Arial" w:hAnsi="Arial" w:cs="Arial"/>
          <w:sz w:val="20"/>
          <w:szCs w:val="16"/>
        </w:rPr>
        <w:t>.</w:t>
      </w:r>
      <w:r>
        <w:rPr>
          <w:rFonts w:ascii="Arial" w:hAnsi="Arial" w:cs="Arial"/>
          <w:sz w:val="20"/>
          <w:szCs w:val="16"/>
        </w:rPr>
        <w:t>P</w:t>
      </w:r>
      <w:r w:rsidR="00032E06">
        <w:rPr>
          <w:rFonts w:ascii="Arial" w:hAnsi="Arial" w:cs="Arial"/>
          <w:sz w:val="20"/>
          <w:szCs w:val="16"/>
        </w:rPr>
        <w:t>.</w:t>
      </w:r>
      <w:r>
        <w:rPr>
          <w:rFonts w:ascii="Arial" w:hAnsi="Arial" w:cs="Arial"/>
          <w:sz w:val="20"/>
          <w:szCs w:val="16"/>
        </w:rPr>
        <w:t>S</w:t>
      </w:r>
      <w:r w:rsidR="00032E06">
        <w:rPr>
          <w:rFonts w:ascii="Arial" w:hAnsi="Arial" w:cs="Arial"/>
          <w:sz w:val="20"/>
          <w:szCs w:val="16"/>
        </w:rPr>
        <w:t>.</w:t>
      </w:r>
      <w:r>
        <w:rPr>
          <w:rFonts w:ascii="Arial" w:hAnsi="Arial" w:cs="Arial"/>
          <w:sz w:val="20"/>
          <w:szCs w:val="16"/>
        </w:rPr>
        <w:t xml:space="preserve"> Ratisbonne de Jérusalem.</w:t>
      </w:r>
    </w:p>
    <w:p w:rsidR="007C1241" w:rsidRDefault="007C1241" w:rsidP="007C1241">
      <w:pPr>
        <w:spacing w:line="288" w:lineRule="auto"/>
        <w:rPr>
          <w:rFonts w:ascii="Arial" w:hAnsi="Arial" w:cs="Arial"/>
          <w:sz w:val="20"/>
          <w:lang w:val="fr-FR"/>
        </w:rPr>
      </w:pPr>
    </w:p>
    <w:sectPr w:rsidR="007C1241" w:rsidSect="003848AD">
      <w:pgSz w:w="11906" w:h="16838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2221" w:rsidRDefault="001B2221" w:rsidP="00774869">
      <w:r>
        <w:separator/>
      </w:r>
    </w:p>
  </w:endnote>
  <w:endnote w:type="continuationSeparator" w:id="0">
    <w:p w:rsidR="001B2221" w:rsidRDefault="001B2221" w:rsidP="007748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2221" w:rsidRDefault="001B2221" w:rsidP="00774869">
      <w:r>
        <w:separator/>
      </w:r>
    </w:p>
  </w:footnote>
  <w:footnote w:type="continuationSeparator" w:id="0">
    <w:p w:rsidR="001B2221" w:rsidRDefault="001B2221" w:rsidP="007748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6619F"/>
    <w:multiLevelType w:val="hybridMultilevel"/>
    <w:tmpl w:val="050037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attachedTemplate r:id="rId1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2826"/>
    <w:rsid w:val="00010477"/>
    <w:rsid w:val="00023A08"/>
    <w:rsid w:val="00023EF7"/>
    <w:rsid w:val="00025AB8"/>
    <w:rsid w:val="00032E06"/>
    <w:rsid w:val="00032FE8"/>
    <w:rsid w:val="00057D6B"/>
    <w:rsid w:val="00065F33"/>
    <w:rsid w:val="000D1D5C"/>
    <w:rsid w:val="000D1FE0"/>
    <w:rsid w:val="000E2596"/>
    <w:rsid w:val="000F1620"/>
    <w:rsid w:val="001179C3"/>
    <w:rsid w:val="00122835"/>
    <w:rsid w:val="00151309"/>
    <w:rsid w:val="00154B74"/>
    <w:rsid w:val="00167332"/>
    <w:rsid w:val="00185EB5"/>
    <w:rsid w:val="00187FC0"/>
    <w:rsid w:val="001B2221"/>
    <w:rsid w:val="001B5F87"/>
    <w:rsid w:val="001B74FF"/>
    <w:rsid w:val="001D6CE7"/>
    <w:rsid w:val="002202BF"/>
    <w:rsid w:val="002369ED"/>
    <w:rsid w:val="00270EA1"/>
    <w:rsid w:val="00273E65"/>
    <w:rsid w:val="00281C67"/>
    <w:rsid w:val="002A2826"/>
    <w:rsid w:val="002A3340"/>
    <w:rsid w:val="002B0485"/>
    <w:rsid w:val="002B2440"/>
    <w:rsid w:val="002E4F85"/>
    <w:rsid w:val="002F42EB"/>
    <w:rsid w:val="002F48D8"/>
    <w:rsid w:val="00306A7A"/>
    <w:rsid w:val="003304D6"/>
    <w:rsid w:val="00335388"/>
    <w:rsid w:val="003848AD"/>
    <w:rsid w:val="003921EC"/>
    <w:rsid w:val="00397CB0"/>
    <w:rsid w:val="003A4FB3"/>
    <w:rsid w:val="003A68FC"/>
    <w:rsid w:val="003B25FF"/>
    <w:rsid w:val="003D37C0"/>
    <w:rsid w:val="003E1CED"/>
    <w:rsid w:val="003E66E5"/>
    <w:rsid w:val="003F7F86"/>
    <w:rsid w:val="00413B11"/>
    <w:rsid w:val="00430631"/>
    <w:rsid w:val="00480B9F"/>
    <w:rsid w:val="00483A5C"/>
    <w:rsid w:val="004879E2"/>
    <w:rsid w:val="004A5E77"/>
    <w:rsid w:val="004C2D3F"/>
    <w:rsid w:val="004D5450"/>
    <w:rsid w:val="005113A7"/>
    <w:rsid w:val="00515168"/>
    <w:rsid w:val="00527E26"/>
    <w:rsid w:val="00543378"/>
    <w:rsid w:val="005445F2"/>
    <w:rsid w:val="00592C99"/>
    <w:rsid w:val="00596143"/>
    <w:rsid w:val="005D0E8E"/>
    <w:rsid w:val="005D5A20"/>
    <w:rsid w:val="005D6B4F"/>
    <w:rsid w:val="005D6FE7"/>
    <w:rsid w:val="006029F6"/>
    <w:rsid w:val="00605B4E"/>
    <w:rsid w:val="00651B50"/>
    <w:rsid w:val="006833BB"/>
    <w:rsid w:val="00693EA5"/>
    <w:rsid w:val="0069469C"/>
    <w:rsid w:val="006947D6"/>
    <w:rsid w:val="006A4724"/>
    <w:rsid w:val="006D6851"/>
    <w:rsid w:val="006E6035"/>
    <w:rsid w:val="006E7F89"/>
    <w:rsid w:val="006F339F"/>
    <w:rsid w:val="0070584B"/>
    <w:rsid w:val="007173EE"/>
    <w:rsid w:val="00737A3D"/>
    <w:rsid w:val="00762C2D"/>
    <w:rsid w:val="00774869"/>
    <w:rsid w:val="00775DAC"/>
    <w:rsid w:val="0077657B"/>
    <w:rsid w:val="00784607"/>
    <w:rsid w:val="007848AA"/>
    <w:rsid w:val="00794CC8"/>
    <w:rsid w:val="007C1241"/>
    <w:rsid w:val="007D7A2F"/>
    <w:rsid w:val="007E5AF9"/>
    <w:rsid w:val="008038DA"/>
    <w:rsid w:val="00813CD7"/>
    <w:rsid w:val="00832278"/>
    <w:rsid w:val="00840073"/>
    <w:rsid w:val="00851FA9"/>
    <w:rsid w:val="00881CAE"/>
    <w:rsid w:val="00894C13"/>
    <w:rsid w:val="00896558"/>
    <w:rsid w:val="008A1AA0"/>
    <w:rsid w:val="008C78B0"/>
    <w:rsid w:val="008D2FA5"/>
    <w:rsid w:val="008F1098"/>
    <w:rsid w:val="00900EA2"/>
    <w:rsid w:val="00925FD3"/>
    <w:rsid w:val="00934C8A"/>
    <w:rsid w:val="009402DF"/>
    <w:rsid w:val="00945AF3"/>
    <w:rsid w:val="0095596C"/>
    <w:rsid w:val="00956D64"/>
    <w:rsid w:val="00976D2B"/>
    <w:rsid w:val="00982666"/>
    <w:rsid w:val="0099260D"/>
    <w:rsid w:val="0099670D"/>
    <w:rsid w:val="009B644A"/>
    <w:rsid w:val="009C3A2E"/>
    <w:rsid w:val="009E6882"/>
    <w:rsid w:val="00A10715"/>
    <w:rsid w:val="00A161FB"/>
    <w:rsid w:val="00A24BA8"/>
    <w:rsid w:val="00A34726"/>
    <w:rsid w:val="00A74BE4"/>
    <w:rsid w:val="00A80484"/>
    <w:rsid w:val="00A82792"/>
    <w:rsid w:val="00AC130F"/>
    <w:rsid w:val="00AC4E07"/>
    <w:rsid w:val="00AD7DE4"/>
    <w:rsid w:val="00AE00A3"/>
    <w:rsid w:val="00B03177"/>
    <w:rsid w:val="00B14989"/>
    <w:rsid w:val="00B15768"/>
    <w:rsid w:val="00B168B0"/>
    <w:rsid w:val="00B40A60"/>
    <w:rsid w:val="00B62FA1"/>
    <w:rsid w:val="00B861A4"/>
    <w:rsid w:val="00B90A66"/>
    <w:rsid w:val="00B93F5C"/>
    <w:rsid w:val="00BD4434"/>
    <w:rsid w:val="00C36B02"/>
    <w:rsid w:val="00C573BB"/>
    <w:rsid w:val="00CF556D"/>
    <w:rsid w:val="00D06561"/>
    <w:rsid w:val="00D15E1C"/>
    <w:rsid w:val="00D22EA7"/>
    <w:rsid w:val="00D37352"/>
    <w:rsid w:val="00D76CC8"/>
    <w:rsid w:val="00DB7F21"/>
    <w:rsid w:val="00DC4143"/>
    <w:rsid w:val="00DD0A7D"/>
    <w:rsid w:val="00DD5A21"/>
    <w:rsid w:val="00E012BC"/>
    <w:rsid w:val="00E120EC"/>
    <w:rsid w:val="00E31BB8"/>
    <w:rsid w:val="00E4246C"/>
    <w:rsid w:val="00E5419F"/>
    <w:rsid w:val="00E57D6A"/>
    <w:rsid w:val="00E67F9D"/>
    <w:rsid w:val="00E965E2"/>
    <w:rsid w:val="00EA237C"/>
    <w:rsid w:val="00F04845"/>
    <w:rsid w:val="00F166A8"/>
    <w:rsid w:val="00F34165"/>
    <w:rsid w:val="00F42F59"/>
    <w:rsid w:val="00F6172B"/>
    <w:rsid w:val="00F619FB"/>
    <w:rsid w:val="00FA087E"/>
    <w:rsid w:val="00FA7C7C"/>
    <w:rsid w:val="00FB38CF"/>
    <w:rsid w:val="00FB3D7A"/>
    <w:rsid w:val="00FB5ED6"/>
    <w:rsid w:val="00FD358C"/>
    <w:rsid w:val="00FF2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Cs w:val="18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C7C"/>
    <w:rPr>
      <w:rFonts w:ascii="Times New Roman" w:eastAsia="PMingLiU" w:hAnsi="Times New Roman" w:cs="Times New Roman"/>
      <w:sz w:val="22"/>
      <w:szCs w:val="22"/>
      <w:lang w:val="en-US"/>
    </w:rPr>
  </w:style>
  <w:style w:type="paragraph" w:styleId="Titre1">
    <w:name w:val="heading 1"/>
    <w:basedOn w:val="Normal"/>
    <w:link w:val="Titre1Car"/>
    <w:uiPriority w:val="9"/>
    <w:qFormat/>
    <w:rsid w:val="00FA7C7C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fr-FR" w:eastAsia="fr-FR"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881CAE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6946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25FD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5FD3"/>
    <w:rPr>
      <w:rFonts w:ascii="Tahoma" w:hAnsi="Tahoma" w:cs="Tahoma"/>
      <w:sz w:val="16"/>
      <w:szCs w:val="16"/>
      <w:lang w:bidi="he-IL"/>
    </w:rPr>
  </w:style>
  <w:style w:type="paragraph" w:styleId="En-tte">
    <w:name w:val="header"/>
    <w:basedOn w:val="Normal"/>
    <w:link w:val="En-tteCar"/>
    <w:uiPriority w:val="99"/>
    <w:semiHidden/>
    <w:unhideWhenUsed/>
    <w:rsid w:val="0077486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74869"/>
    <w:rPr>
      <w:rFonts w:ascii="Times New Roman" w:eastAsia="PMingLiU" w:hAnsi="Times New Roman" w:cs="Times New Roman"/>
      <w:sz w:val="22"/>
      <w:szCs w:val="22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77486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74869"/>
    <w:rPr>
      <w:rFonts w:ascii="Times New Roman" w:eastAsia="PMingLiU" w:hAnsi="Times New Roman" w:cs="Times New Roman"/>
      <w:sz w:val="22"/>
      <w:szCs w:val="2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956D64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956D64"/>
    <w:rPr>
      <w:rFonts w:ascii="Times New Roman" w:eastAsia="PMingLiU" w:hAnsi="Times New Roman" w:cs="Times New Roman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956D6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A68FC"/>
    <w:pPr>
      <w:spacing w:before="100" w:beforeAutospacing="1" w:after="100" w:afterAutospacing="1"/>
    </w:pPr>
    <w:rPr>
      <w:rFonts w:eastAsia="Times New Roman"/>
      <w:sz w:val="24"/>
      <w:szCs w:val="24"/>
      <w:lang w:val="fr-FR" w:eastAsia="fr-FR" w:bidi="he-IL"/>
    </w:rPr>
  </w:style>
  <w:style w:type="character" w:styleId="Lienhypertexte">
    <w:name w:val="Hyperlink"/>
    <w:basedOn w:val="Policepardfaut"/>
    <w:uiPriority w:val="99"/>
    <w:semiHidden/>
    <w:unhideWhenUsed/>
    <w:rsid w:val="003A68FC"/>
    <w:rPr>
      <w:color w:val="0000FF"/>
      <w:u w:val="single"/>
    </w:rPr>
  </w:style>
  <w:style w:type="character" w:customStyle="1" w:styleId="nowrap">
    <w:name w:val="nowrap"/>
    <w:basedOn w:val="Policepardfaut"/>
    <w:rsid w:val="003A68FC"/>
  </w:style>
  <w:style w:type="character" w:customStyle="1" w:styleId="romain">
    <w:name w:val="romain"/>
    <w:basedOn w:val="Policepardfaut"/>
    <w:rsid w:val="003A68FC"/>
  </w:style>
  <w:style w:type="character" w:customStyle="1" w:styleId="citation">
    <w:name w:val="citation"/>
    <w:basedOn w:val="Policepardfaut"/>
    <w:rsid w:val="003A68FC"/>
  </w:style>
  <w:style w:type="character" w:customStyle="1" w:styleId="italique">
    <w:name w:val="italique"/>
    <w:basedOn w:val="Policepardfaut"/>
    <w:rsid w:val="003A68FC"/>
  </w:style>
  <w:style w:type="paragraph" w:styleId="Paragraphedeliste">
    <w:name w:val="List Paragraph"/>
    <w:basedOn w:val="Normal"/>
    <w:uiPriority w:val="34"/>
    <w:qFormat/>
    <w:rsid w:val="006833BB"/>
    <w:pPr>
      <w:spacing w:after="200" w:line="276" w:lineRule="auto"/>
      <w:ind w:left="720"/>
      <w:contextualSpacing/>
    </w:pPr>
    <w:rPr>
      <w:rFonts w:asciiTheme="minorHAnsi" w:eastAsiaTheme="minorHAnsi" w:hAnsiTheme="minorHAnsi"/>
      <w:lang w:val="fr-FR" w:bidi="he-IL"/>
    </w:rPr>
  </w:style>
  <w:style w:type="character" w:customStyle="1" w:styleId="Titre1Car">
    <w:name w:val="Titre 1 Car"/>
    <w:basedOn w:val="Policepardfaut"/>
    <w:link w:val="Titre1"/>
    <w:uiPriority w:val="9"/>
    <w:rsid w:val="00FA7C7C"/>
    <w:rPr>
      <w:rFonts w:ascii="Times New Roman" w:eastAsia="Times New Roman" w:hAnsi="Times New Roman" w:cs="Times New Roman"/>
      <w:b/>
      <w:bCs/>
      <w:kern w:val="36"/>
      <w:sz w:val="48"/>
      <w:szCs w:val="48"/>
      <w:lang w:eastAsia="fr-FR" w:bidi="he-IL"/>
    </w:rPr>
  </w:style>
  <w:style w:type="paragraph" w:customStyle="1" w:styleId="py-4">
    <w:name w:val="py-4"/>
    <w:basedOn w:val="Normal"/>
    <w:rsid w:val="00FA7C7C"/>
    <w:pPr>
      <w:spacing w:before="100" w:beforeAutospacing="1" w:after="100" w:afterAutospacing="1"/>
    </w:pPr>
    <w:rPr>
      <w:rFonts w:eastAsia="Times New Roman"/>
      <w:sz w:val="24"/>
      <w:szCs w:val="24"/>
      <w:lang w:val="fr-FR" w:eastAsia="fr-FR" w:bidi="he-IL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fr-FR" w:eastAsia="fr-FR" w:bidi="he-IL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0073"/>
    <w:rPr>
      <w:rFonts w:ascii="Courier New" w:eastAsia="Times New Roman" w:hAnsi="Courier New" w:cs="Courier New"/>
      <w:szCs w:val="20"/>
      <w:lang w:eastAsia="fr-FR" w:bidi="he-IL"/>
    </w:rPr>
  </w:style>
  <w:style w:type="character" w:customStyle="1" w:styleId="y2iqfc">
    <w:name w:val="y2iqfc"/>
    <w:basedOn w:val="Policepardfaut"/>
    <w:rsid w:val="00840073"/>
  </w:style>
  <w:style w:type="character" w:customStyle="1" w:styleId="w7gcoc">
    <w:name w:val="w7gcoc"/>
    <w:basedOn w:val="Policepardfaut"/>
    <w:rsid w:val="008400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383">
          <w:marLeft w:val="10"/>
          <w:marRight w:val="10"/>
          <w:marTop w:val="10"/>
          <w:marBottom w:val="10"/>
          <w:divBdr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divBdr>
          <w:divsChild>
            <w:div w:id="1583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5979">
          <w:marLeft w:val="10"/>
          <w:marRight w:val="10"/>
          <w:marTop w:val="10"/>
          <w:marBottom w:val="10"/>
          <w:divBdr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divBdr>
          <w:divsChild>
            <w:div w:id="2036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9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27">
          <w:marLeft w:val="0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4299">
              <w:marLeft w:val="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3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rancis\Desktop\Doc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83E532-A2A9-4484-AC65-DB0B3B079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8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2</cp:revision>
  <cp:lastPrinted>2023-04-12T11:51:00Z</cp:lastPrinted>
  <dcterms:created xsi:type="dcterms:W3CDTF">2025-05-28T06:01:00Z</dcterms:created>
  <dcterms:modified xsi:type="dcterms:W3CDTF">2025-05-28T06:01:00Z</dcterms:modified>
</cp:coreProperties>
</file>